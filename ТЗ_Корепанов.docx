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right" w:tblpY="-727"/>
        <w:tblW w:w="10172" w:type="dxa"/>
        <w:jc w:val="right"/>
        <w:tblLayout w:type="fixed"/>
        <w:tblLook w:val="00A0" w:firstRow="1" w:lastRow="0" w:firstColumn="1" w:lastColumn="0" w:noHBand="0" w:noVBand="0"/>
      </w:tblPr>
      <w:tblGrid>
        <w:gridCol w:w="4820"/>
        <w:gridCol w:w="1163"/>
        <w:gridCol w:w="4189"/>
      </w:tblGrid>
      <w:tr w:rsidR="00FC07BC" w14:paraId="771D0A12" w14:textId="77777777" w:rsidTr="0071410A">
        <w:trPr>
          <w:jc w:val="right"/>
        </w:trPr>
        <w:tc>
          <w:tcPr>
            <w:tcW w:w="4820" w:type="dxa"/>
          </w:tcPr>
          <w:p w14:paraId="4A538EAD" w14:textId="77777777" w:rsidR="00FC07BC" w:rsidRDefault="00FC07BC" w:rsidP="0071410A">
            <w:pPr>
              <w:widowControl w:val="0"/>
              <w:ind w:firstLine="0"/>
            </w:pPr>
          </w:p>
        </w:tc>
        <w:tc>
          <w:tcPr>
            <w:tcW w:w="1163" w:type="dxa"/>
          </w:tcPr>
          <w:p w14:paraId="029553C6" w14:textId="77777777" w:rsidR="00FC07BC" w:rsidRDefault="00FC07BC" w:rsidP="0071410A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35BB8D00" w14:textId="77777777" w:rsidR="00FC07BC" w:rsidRDefault="00FC07BC" w:rsidP="0071410A">
            <w:pPr>
              <w:widowControl w:val="0"/>
              <w:ind w:firstLine="0"/>
            </w:pPr>
            <w:r>
              <w:t>УТВЕРЖДАЮ</w:t>
            </w:r>
          </w:p>
        </w:tc>
      </w:tr>
      <w:tr w:rsidR="00FC07BC" w14:paraId="3E5B7975" w14:textId="77777777" w:rsidTr="0071410A">
        <w:trPr>
          <w:trHeight w:val="2047"/>
          <w:jc w:val="right"/>
        </w:trPr>
        <w:tc>
          <w:tcPr>
            <w:tcW w:w="4820" w:type="dxa"/>
          </w:tcPr>
          <w:p w14:paraId="301859EA" w14:textId="77777777" w:rsidR="00FC07BC" w:rsidRDefault="00FC07BC" w:rsidP="0071410A">
            <w:pPr>
              <w:widowControl w:val="0"/>
              <w:ind w:firstLine="0"/>
              <w:rPr>
                <w:sz w:val="16"/>
                <w:szCs w:val="16"/>
              </w:rPr>
            </w:pPr>
          </w:p>
        </w:tc>
        <w:tc>
          <w:tcPr>
            <w:tcW w:w="1163" w:type="dxa"/>
          </w:tcPr>
          <w:p w14:paraId="313E25C6" w14:textId="77777777" w:rsidR="00FC07BC" w:rsidRDefault="00FC07BC" w:rsidP="0071410A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383BE683" w14:textId="0B33F500" w:rsidR="00FC07BC" w:rsidRDefault="00FC07BC" w:rsidP="0071410A">
            <w:pPr>
              <w:widowControl w:val="0"/>
              <w:ind w:firstLine="0"/>
            </w:pPr>
            <w:r>
              <w:t>Руководитель</w:t>
            </w:r>
            <w:r w:rsidR="00786ED6">
              <w:t xml:space="preserve"> образовательной программы</w:t>
            </w:r>
          </w:p>
          <w:p w14:paraId="6D06F14D" w14:textId="6D7EA797" w:rsidR="00FC07BC" w:rsidRDefault="00FC07BC" w:rsidP="0071410A">
            <w:pPr>
              <w:widowControl w:val="0"/>
              <w:ind w:firstLine="0"/>
            </w:pPr>
            <w:r>
              <w:t>_______________</w:t>
            </w:r>
            <w:r w:rsidR="00786ED6">
              <w:t xml:space="preserve">_ </w:t>
            </w:r>
            <w:r w:rsidR="00786ED6" w:rsidRPr="00571F85">
              <w:rPr>
                <w:rFonts w:eastAsia="MS Mincho" w:cs="Arial"/>
              </w:rPr>
              <w:t>Сергеева</w:t>
            </w:r>
            <w:r w:rsidR="00786ED6" w:rsidRPr="00571F85">
              <w:rPr>
                <w:rFonts w:eastAsia="MS Mincho" w:cs="Arial"/>
              </w:rPr>
              <w:t xml:space="preserve"> Е. Г.</w:t>
            </w:r>
          </w:p>
          <w:p w14:paraId="3E63FC47" w14:textId="77777777" w:rsidR="00FC07BC" w:rsidRDefault="00FC07BC" w:rsidP="0071410A">
            <w:pPr>
              <w:widowControl w:val="0"/>
              <w:ind w:firstLine="0"/>
            </w:pPr>
            <w:r>
              <w:t>«____» _____________ 20__ г.</w:t>
            </w:r>
          </w:p>
          <w:p w14:paraId="1CD1F973" w14:textId="77777777" w:rsidR="00FC07BC" w:rsidRDefault="00FC07BC" w:rsidP="0071410A">
            <w:pPr>
              <w:widowControl w:val="0"/>
              <w:ind w:firstLine="0"/>
              <w:rPr>
                <w:sz w:val="16"/>
              </w:rPr>
            </w:pPr>
            <w:r>
              <w:rPr>
                <w:sz w:val="16"/>
                <w:szCs w:val="16"/>
              </w:rPr>
              <w:t>М.П.</w:t>
            </w:r>
          </w:p>
        </w:tc>
      </w:tr>
    </w:tbl>
    <w:p w14:paraId="564F5EAF" w14:textId="77777777" w:rsidR="00FC07BC" w:rsidRPr="00786ED6" w:rsidRDefault="00FC07BC" w:rsidP="00FC07BC">
      <w:pPr>
        <w:pStyle w:val="vguxTitleDocName"/>
        <w:rPr>
          <w:lang w:val="ru-RU"/>
        </w:rPr>
      </w:pPr>
      <w:r>
        <w:rPr>
          <w:lang w:val="ru-RU"/>
        </w:rPr>
        <w:t>ТЕХНИЧЕСКОЕ ЗАДАНИЕ</w:t>
      </w:r>
    </w:p>
    <w:p w14:paraId="3DF04FF8" w14:textId="77777777" w:rsidR="00FC07BC" w:rsidRDefault="00FC07BC" w:rsidP="00FC07BC">
      <w:pPr>
        <w:ind w:firstLine="0"/>
        <w:jc w:val="center"/>
      </w:pPr>
      <w:r>
        <w:t>на разработку</w:t>
      </w:r>
    </w:p>
    <w:p w14:paraId="453B0E1D" w14:textId="77777777" w:rsidR="00FC07BC" w:rsidRPr="00A435F8" w:rsidRDefault="00FC07BC" w:rsidP="00FC07BC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firstLine="0"/>
        <w:jc w:val="center"/>
        <w:rPr>
          <w:color w:val="000000"/>
          <w:u w:val="single"/>
        </w:rPr>
      </w:pPr>
      <w:r w:rsidRPr="00A435F8">
        <w:rPr>
          <w:rFonts w:eastAsia="Times New Roman" w:cs="Times New Roman"/>
          <w:color w:val="000000"/>
          <w:szCs w:val="24"/>
          <w:u w:val="single"/>
        </w:rPr>
        <w:t>информационной системы «Личный кабинет студента»</w:t>
      </w:r>
    </w:p>
    <w:p w14:paraId="62B56430" w14:textId="77777777" w:rsidR="00FC07BC" w:rsidRDefault="00FC07BC" w:rsidP="00FC07BC"/>
    <w:p w14:paraId="63D177B4" w14:textId="77777777" w:rsidR="00FC07BC" w:rsidRDefault="00FC07BC" w:rsidP="00FC07BC"/>
    <w:tbl>
      <w:tblPr>
        <w:tblW w:w="10172" w:type="dxa"/>
        <w:tblInd w:w="-318" w:type="dxa"/>
        <w:tblLayout w:type="fixed"/>
        <w:tblLook w:val="00A0" w:firstRow="1" w:lastRow="0" w:firstColumn="1" w:lastColumn="0" w:noHBand="0" w:noVBand="0"/>
      </w:tblPr>
      <w:tblGrid>
        <w:gridCol w:w="4820"/>
        <w:gridCol w:w="1134"/>
        <w:gridCol w:w="4218"/>
      </w:tblGrid>
      <w:tr w:rsidR="00FC07BC" w14:paraId="00CDCAD5" w14:textId="77777777" w:rsidTr="0071410A">
        <w:tc>
          <w:tcPr>
            <w:tcW w:w="4820" w:type="dxa"/>
          </w:tcPr>
          <w:p w14:paraId="75EA0E4D" w14:textId="77777777" w:rsidR="00FC07BC" w:rsidRDefault="00FC07BC" w:rsidP="0071410A">
            <w:pPr>
              <w:widowControl w:val="0"/>
              <w:ind w:firstLine="0"/>
            </w:pPr>
            <w:r>
              <w:t>СОГЛАСОВАНО</w:t>
            </w:r>
          </w:p>
        </w:tc>
        <w:tc>
          <w:tcPr>
            <w:tcW w:w="1134" w:type="dxa"/>
          </w:tcPr>
          <w:p w14:paraId="2F339EFA" w14:textId="77777777" w:rsidR="00FC07BC" w:rsidRDefault="00FC07BC" w:rsidP="0071410A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6A66B229" w14:textId="77777777" w:rsidR="00FC07BC" w:rsidRDefault="00FC07BC" w:rsidP="0071410A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FC07BC" w14:paraId="1DF15C93" w14:textId="77777777" w:rsidTr="0071410A">
        <w:trPr>
          <w:trHeight w:val="1713"/>
        </w:trPr>
        <w:tc>
          <w:tcPr>
            <w:tcW w:w="4820" w:type="dxa"/>
          </w:tcPr>
          <w:p w14:paraId="71EAEB1F" w14:textId="77777777" w:rsidR="00FC07BC" w:rsidRDefault="00FC07BC" w:rsidP="0071410A">
            <w:pPr>
              <w:widowControl w:val="0"/>
              <w:ind w:firstLine="0"/>
            </w:pPr>
            <w:r>
              <w:t xml:space="preserve">Колледж </w:t>
            </w:r>
            <w:proofErr w:type="spellStart"/>
            <w:r>
              <w:t>ВятГУ</w:t>
            </w:r>
            <w:proofErr w:type="spellEnd"/>
          </w:p>
          <w:p w14:paraId="5C4B08BC" w14:textId="6E94709A" w:rsidR="00FC07BC" w:rsidRDefault="00FC07BC" w:rsidP="0071410A">
            <w:pPr>
              <w:widowControl w:val="0"/>
              <w:ind w:firstLine="0"/>
            </w:pPr>
            <w:r>
              <w:t>________________ Корепанов С.А.</w:t>
            </w:r>
          </w:p>
          <w:p w14:paraId="459AFF12" w14:textId="77777777" w:rsidR="00FC07BC" w:rsidRDefault="00FC07BC" w:rsidP="0071410A">
            <w:pPr>
              <w:widowControl w:val="0"/>
              <w:ind w:firstLine="0"/>
            </w:pPr>
            <w:r>
              <w:t>«____» _____________ 20__ г.</w:t>
            </w:r>
          </w:p>
          <w:p w14:paraId="66382928" w14:textId="77777777" w:rsidR="00FC07BC" w:rsidRDefault="00FC07BC" w:rsidP="0071410A">
            <w:pPr>
              <w:widowControl w:val="0"/>
              <w:ind w:firstLine="0"/>
            </w:pPr>
            <w:r>
              <w:rPr>
                <w:sz w:val="16"/>
                <w:szCs w:val="14"/>
              </w:rPr>
              <w:t>М.П.</w:t>
            </w:r>
          </w:p>
        </w:tc>
        <w:tc>
          <w:tcPr>
            <w:tcW w:w="1134" w:type="dxa"/>
          </w:tcPr>
          <w:p w14:paraId="138FD8A6" w14:textId="77777777" w:rsidR="00FC07BC" w:rsidRDefault="00FC07BC" w:rsidP="0071410A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1077081D" w14:textId="015DCF78" w:rsidR="00FC07BC" w:rsidRDefault="00786ED6" w:rsidP="0071410A">
            <w:pPr>
              <w:widowControl w:val="0"/>
              <w:ind w:firstLine="0"/>
            </w:pPr>
            <w:r>
              <w:t xml:space="preserve">Руководитель </w:t>
            </w:r>
            <w:r w:rsidR="00E3125A">
              <w:t>УП</w:t>
            </w:r>
          </w:p>
          <w:p w14:paraId="417EEFAA" w14:textId="634B12B0" w:rsidR="00FC07BC" w:rsidRDefault="00FC07BC" w:rsidP="0071410A">
            <w:pPr>
              <w:widowControl w:val="0"/>
              <w:ind w:firstLine="0"/>
            </w:pPr>
            <w:r>
              <w:t xml:space="preserve">________________ </w:t>
            </w:r>
            <w:r w:rsidR="00786ED6">
              <w:rPr>
                <w:rFonts w:eastAsia="MS Mincho" w:cs="Arial"/>
              </w:rPr>
              <w:t>Долженкова</w:t>
            </w:r>
            <w:r w:rsidR="00786ED6" w:rsidRPr="00571F85">
              <w:rPr>
                <w:rFonts w:eastAsia="MS Mincho" w:cs="Arial"/>
              </w:rPr>
              <w:t xml:space="preserve"> </w:t>
            </w:r>
            <w:r w:rsidR="00786ED6">
              <w:rPr>
                <w:rFonts w:eastAsia="MS Mincho" w:cs="Arial"/>
              </w:rPr>
              <w:t>М</w:t>
            </w:r>
            <w:r w:rsidR="00786ED6" w:rsidRPr="00571F85">
              <w:rPr>
                <w:rFonts w:eastAsia="MS Mincho" w:cs="Arial"/>
              </w:rPr>
              <w:t>.</w:t>
            </w:r>
            <w:r w:rsidR="00786ED6">
              <w:rPr>
                <w:rFonts w:eastAsia="MS Mincho" w:cs="Arial"/>
              </w:rPr>
              <w:t xml:space="preserve"> Л</w:t>
            </w:r>
            <w:r w:rsidR="00786ED6">
              <w:rPr>
                <w:rFonts w:eastAsia="MS Mincho" w:cs="Arial"/>
              </w:rPr>
              <w:t>.</w:t>
            </w:r>
          </w:p>
          <w:p w14:paraId="3DBD3043" w14:textId="77777777" w:rsidR="00FC07BC" w:rsidRDefault="00FC07BC" w:rsidP="0071410A">
            <w:pPr>
              <w:widowControl w:val="0"/>
              <w:ind w:firstLine="0"/>
            </w:pPr>
            <w:r>
              <w:t>«____» _____________ 20__ г.</w:t>
            </w:r>
          </w:p>
        </w:tc>
      </w:tr>
    </w:tbl>
    <w:p w14:paraId="1D8E45BA" w14:textId="20D77651" w:rsidR="00FC07BC" w:rsidRDefault="00FC07BC" w:rsidP="00FC07BC"/>
    <w:p w14:paraId="04E2B9B3" w14:textId="08FACB51" w:rsidR="00E3125A" w:rsidRDefault="00E3125A" w:rsidP="00FC07BC"/>
    <w:p w14:paraId="18569A40" w14:textId="4D684917" w:rsidR="00E3125A" w:rsidRDefault="00E3125A" w:rsidP="00FC07BC"/>
    <w:p w14:paraId="34C8C7E8" w14:textId="15A9CCE0" w:rsidR="00E3125A" w:rsidRDefault="00E3125A" w:rsidP="00FC07BC"/>
    <w:p w14:paraId="2E256CB1" w14:textId="6CC7886E" w:rsidR="00E3125A" w:rsidRDefault="00E3125A" w:rsidP="00FC07BC"/>
    <w:p w14:paraId="3DC9E4C3" w14:textId="0559EFF9" w:rsidR="00E3125A" w:rsidRDefault="00E3125A" w:rsidP="00FC07BC"/>
    <w:p w14:paraId="6657E2D8" w14:textId="54A66BEF" w:rsidR="00E3125A" w:rsidRDefault="00E3125A" w:rsidP="00FC07BC"/>
    <w:p w14:paraId="0F878625" w14:textId="5D31F682" w:rsidR="00E3125A" w:rsidRDefault="00E3125A" w:rsidP="00FC07BC"/>
    <w:p w14:paraId="60CAB47D" w14:textId="5B7B0264" w:rsidR="00E3125A" w:rsidRDefault="00E3125A" w:rsidP="00FC07BC"/>
    <w:p w14:paraId="19178E26" w14:textId="37B4F6C9" w:rsidR="00E3125A" w:rsidRDefault="00E3125A" w:rsidP="00FC07BC"/>
    <w:p w14:paraId="346C5297" w14:textId="3AA92EF7" w:rsidR="00E3125A" w:rsidRDefault="00E3125A" w:rsidP="00FC07BC"/>
    <w:p w14:paraId="077B97D8" w14:textId="2B7CF257" w:rsidR="00E3125A" w:rsidRDefault="00E3125A" w:rsidP="00FC07BC"/>
    <w:p w14:paraId="7369C846" w14:textId="3C350903" w:rsidR="00E3125A" w:rsidRDefault="00E3125A" w:rsidP="00FC07BC"/>
    <w:p w14:paraId="59A77B00" w14:textId="77777777" w:rsidR="00E3125A" w:rsidRDefault="00E3125A" w:rsidP="00FC07BC"/>
    <w:p w14:paraId="7615BD72" w14:textId="77777777" w:rsidR="00FC07BC" w:rsidRDefault="00FC07BC" w:rsidP="00FC07BC"/>
    <w:p w14:paraId="3B11A631" w14:textId="78AD064B" w:rsidR="00FC07BC" w:rsidRDefault="00FC07BC" w:rsidP="00FC07BC">
      <w:pPr>
        <w:ind w:firstLine="0"/>
        <w:jc w:val="center"/>
      </w:pPr>
      <w:r>
        <w:t>202</w:t>
      </w:r>
      <w:r w:rsidR="00E3125A">
        <w:t>4</w:t>
      </w:r>
    </w:p>
    <w:p w14:paraId="16EF4DBD" w14:textId="3B3A6578" w:rsidR="00A435F8" w:rsidRDefault="00A435F8" w:rsidP="00A435F8">
      <w:pPr>
        <w:spacing w:before="0"/>
        <w:ind w:firstLine="0"/>
        <w:jc w:val="center"/>
        <w:sectPr w:rsidR="00A435F8">
          <w:pgSz w:w="11907" w:h="16840"/>
          <w:pgMar w:top="1134" w:right="851" w:bottom="1134" w:left="1418" w:header="720" w:footer="720" w:gutter="0"/>
          <w:pgNumType w:start="1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1E023AEA" w14:textId="2BF6E1FE" w:rsidR="0038403E" w:rsidRDefault="0044225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250765" w:history="1">
            <w:r w:rsidR="0038403E" w:rsidRPr="00686B54">
              <w:rPr>
                <w:rStyle w:val="a6"/>
              </w:rPr>
              <w:t>Введение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_Toc149250765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3</w:t>
            </w:r>
            <w:r w:rsidR="0038403E">
              <w:rPr>
                <w:webHidden/>
              </w:rPr>
              <w:fldChar w:fldCharType="end"/>
            </w:r>
          </w:hyperlink>
        </w:p>
        <w:p w14:paraId="569AE10C" w14:textId="0463FE5E" w:rsidR="0038403E" w:rsidRDefault="003D0DA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66" w:history="1">
            <w:r w:rsidR="0038403E" w:rsidRPr="00686B54">
              <w:rPr>
                <w:rStyle w:val="a6"/>
              </w:rPr>
              <w:t>1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Термины и определения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_Toc149250766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4</w:t>
            </w:r>
            <w:r w:rsidR="0038403E">
              <w:rPr>
                <w:webHidden/>
              </w:rPr>
              <w:fldChar w:fldCharType="end"/>
            </w:r>
          </w:hyperlink>
        </w:p>
        <w:p w14:paraId="0EB8727D" w14:textId="07AD121F" w:rsidR="0038403E" w:rsidRDefault="003D0DA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67" w:history="1">
            <w:r w:rsidR="0038403E" w:rsidRPr="00686B54">
              <w:rPr>
                <w:rStyle w:val="a6"/>
              </w:rPr>
              <w:t>2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Перечень сокращений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_Toc149250767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5</w:t>
            </w:r>
            <w:r w:rsidR="0038403E">
              <w:rPr>
                <w:webHidden/>
              </w:rPr>
              <w:fldChar w:fldCharType="end"/>
            </w:r>
          </w:hyperlink>
        </w:p>
        <w:p w14:paraId="550CD2D1" w14:textId="71663259" w:rsidR="0038403E" w:rsidRDefault="003D0DA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68" w:history="1">
            <w:r w:rsidR="0038403E" w:rsidRPr="00686B54">
              <w:rPr>
                <w:rStyle w:val="a6"/>
              </w:rPr>
              <w:t>3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Основные сведения о разработке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_Toc149250768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6</w:t>
            </w:r>
            <w:r w:rsidR="0038403E">
              <w:rPr>
                <w:webHidden/>
              </w:rPr>
              <w:fldChar w:fldCharType="end"/>
            </w:r>
          </w:hyperlink>
        </w:p>
        <w:p w14:paraId="6800789C" w14:textId="032006BB" w:rsidR="0038403E" w:rsidRDefault="003D0DA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69" w:history="1">
            <w:r w:rsidR="0038403E" w:rsidRPr="00686B54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Наименование разработки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_Toc149250769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6</w:t>
            </w:r>
            <w:r w:rsidR="0038403E">
              <w:rPr>
                <w:webHidden/>
              </w:rPr>
              <w:fldChar w:fldCharType="end"/>
            </w:r>
          </w:hyperlink>
        </w:p>
        <w:p w14:paraId="751FECF5" w14:textId="0534EBD4" w:rsidR="0038403E" w:rsidRDefault="003D0DA6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70" w:history="1">
            <w:r w:rsidR="0038403E" w:rsidRPr="00686B54">
              <w:rPr>
                <w:rStyle w:val="a6"/>
              </w:rPr>
              <w:t>3.1.1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Цель и задачи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_Toc149250770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6</w:t>
            </w:r>
            <w:r w:rsidR="0038403E">
              <w:rPr>
                <w:webHidden/>
              </w:rPr>
              <w:fldChar w:fldCharType="end"/>
            </w:r>
          </w:hyperlink>
        </w:p>
        <w:p w14:paraId="64D26F9C" w14:textId="30394A94" w:rsidR="0038403E" w:rsidRDefault="003D0DA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71" w:history="1">
            <w:r w:rsidR="0038403E" w:rsidRPr="00686B54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Сведения об исполнителях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_Toc149250771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6</w:t>
            </w:r>
            <w:r w:rsidR="0038403E">
              <w:rPr>
                <w:webHidden/>
              </w:rPr>
              <w:fldChar w:fldCharType="end"/>
            </w:r>
          </w:hyperlink>
        </w:p>
        <w:p w14:paraId="78109035" w14:textId="7BA95657" w:rsidR="0038403E" w:rsidRDefault="003D0DA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72" w:history="1">
            <w:r w:rsidR="0038403E" w:rsidRPr="00686B54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Сведения о заказчике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_Toc149250772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6</w:t>
            </w:r>
            <w:r w:rsidR="0038403E">
              <w:rPr>
                <w:webHidden/>
              </w:rPr>
              <w:fldChar w:fldCharType="end"/>
            </w:r>
          </w:hyperlink>
        </w:p>
        <w:p w14:paraId="2E79279B" w14:textId="1B016B02" w:rsidR="0038403E" w:rsidRDefault="003D0DA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73" w:history="1">
            <w:r w:rsidR="0038403E" w:rsidRPr="00686B54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Сроки разработки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_Toc149250773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6</w:t>
            </w:r>
            <w:r w:rsidR="0038403E">
              <w:rPr>
                <w:webHidden/>
              </w:rPr>
              <w:fldChar w:fldCharType="end"/>
            </w:r>
          </w:hyperlink>
        </w:p>
        <w:p w14:paraId="78F143F1" w14:textId="165F24FF" w:rsidR="0038403E" w:rsidRDefault="003D0DA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74" w:history="1">
            <w:r w:rsidR="0038403E" w:rsidRPr="00686B54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Назначение разработки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_Toc149250774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6</w:t>
            </w:r>
            <w:r w:rsidR="0038403E">
              <w:rPr>
                <w:webHidden/>
              </w:rPr>
              <w:fldChar w:fldCharType="end"/>
            </w:r>
          </w:hyperlink>
        </w:p>
        <w:p w14:paraId="5AC85E33" w14:textId="1F14FCE8" w:rsidR="0038403E" w:rsidRDefault="003D0DA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75" w:history="1">
            <w:r w:rsidR="0038403E" w:rsidRPr="00686B54">
              <w:rPr>
                <w:rStyle w:val="a6"/>
              </w:rPr>
              <w:t>4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Описание предметной области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_Toc149250775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8</w:t>
            </w:r>
            <w:r w:rsidR="0038403E">
              <w:rPr>
                <w:webHidden/>
              </w:rPr>
              <w:fldChar w:fldCharType="end"/>
            </w:r>
          </w:hyperlink>
        </w:p>
        <w:p w14:paraId="53D2A8DC" w14:textId="09539869" w:rsidR="0038403E" w:rsidRDefault="003D0DA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76" w:history="1">
            <w:r w:rsidR="0038403E" w:rsidRPr="00686B54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Аналог 1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_Toc149250776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8</w:t>
            </w:r>
            <w:r w:rsidR="0038403E">
              <w:rPr>
                <w:webHidden/>
              </w:rPr>
              <w:fldChar w:fldCharType="end"/>
            </w:r>
          </w:hyperlink>
        </w:p>
        <w:p w14:paraId="53A4F40F" w14:textId="6AED9BFE" w:rsidR="0038403E" w:rsidRDefault="003D0DA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77" w:history="1">
            <w:r w:rsidR="0038403E" w:rsidRPr="00686B54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Аналог 2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_Toc149250777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9</w:t>
            </w:r>
            <w:r w:rsidR="0038403E">
              <w:rPr>
                <w:webHidden/>
              </w:rPr>
              <w:fldChar w:fldCharType="end"/>
            </w:r>
          </w:hyperlink>
        </w:p>
        <w:p w14:paraId="7A33D21D" w14:textId="7FFE89C3" w:rsidR="0038403E" w:rsidRDefault="003D0DA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78" w:history="1">
            <w:r w:rsidR="0038403E" w:rsidRPr="00686B54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Аналог 3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_Toc149250778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10</w:t>
            </w:r>
            <w:r w:rsidR="0038403E">
              <w:rPr>
                <w:webHidden/>
              </w:rPr>
              <w:fldChar w:fldCharType="end"/>
            </w:r>
          </w:hyperlink>
        </w:p>
        <w:p w14:paraId="3110AD9A" w14:textId="0A0E6B29" w:rsidR="0038403E" w:rsidRDefault="003D0DA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79" w:history="1">
            <w:r w:rsidR="0038403E" w:rsidRPr="00686B54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Аналог 4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_Toc149250779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11</w:t>
            </w:r>
            <w:r w:rsidR="0038403E">
              <w:rPr>
                <w:webHidden/>
              </w:rPr>
              <w:fldChar w:fldCharType="end"/>
            </w:r>
          </w:hyperlink>
        </w:p>
        <w:p w14:paraId="67E0CB94" w14:textId="5CB76855" w:rsidR="0038403E" w:rsidRDefault="003D0DA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80" w:history="1">
            <w:r w:rsidR="0038403E" w:rsidRPr="00686B54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Аналог 5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_Toc149250780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11</w:t>
            </w:r>
            <w:r w:rsidR="0038403E">
              <w:rPr>
                <w:webHidden/>
              </w:rPr>
              <w:fldChar w:fldCharType="end"/>
            </w:r>
          </w:hyperlink>
        </w:p>
        <w:p w14:paraId="35EED66A" w14:textId="474AF0AE" w:rsidR="0038403E" w:rsidRDefault="003D0DA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81" w:history="1">
            <w:r w:rsidR="0038403E" w:rsidRPr="00686B54">
              <w:rPr>
                <w:rStyle w:val="a6"/>
              </w:rPr>
              <w:t>5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Требования к результатам разработки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_Toc149250781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13</w:t>
            </w:r>
            <w:r w:rsidR="0038403E">
              <w:rPr>
                <w:webHidden/>
              </w:rPr>
              <w:fldChar w:fldCharType="end"/>
            </w:r>
          </w:hyperlink>
        </w:p>
        <w:p w14:paraId="26A47EB2" w14:textId="3425271A" w:rsidR="0038403E" w:rsidRDefault="003D0DA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82" w:history="1">
            <w:r w:rsidR="0038403E" w:rsidRPr="00686B54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Требования к пользовательскому интерфейсу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_Toc149250782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13</w:t>
            </w:r>
            <w:r w:rsidR="0038403E">
              <w:rPr>
                <w:webHidden/>
              </w:rPr>
              <w:fldChar w:fldCharType="end"/>
            </w:r>
          </w:hyperlink>
        </w:p>
        <w:p w14:paraId="0F9D3282" w14:textId="30CB7A36" w:rsidR="0038403E" w:rsidRDefault="003D0DA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83" w:history="1">
            <w:r w:rsidR="0038403E" w:rsidRPr="00686B54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Требования к функциональным характеристикам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_Toc149250783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34</w:t>
            </w:r>
            <w:r w:rsidR="0038403E">
              <w:rPr>
                <w:webHidden/>
              </w:rPr>
              <w:fldChar w:fldCharType="end"/>
            </w:r>
          </w:hyperlink>
        </w:p>
        <w:p w14:paraId="1CA74F6A" w14:textId="66A288D7" w:rsidR="0038403E" w:rsidRDefault="003D0DA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84" w:history="1">
            <w:r w:rsidR="0038403E" w:rsidRPr="00686B54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Требования к видам обеспечения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_Toc149250784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34</w:t>
            </w:r>
            <w:r w:rsidR="0038403E">
              <w:rPr>
                <w:webHidden/>
              </w:rPr>
              <w:fldChar w:fldCharType="end"/>
            </w:r>
          </w:hyperlink>
        </w:p>
        <w:p w14:paraId="599E5319" w14:textId="210E9D64" w:rsidR="0038403E" w:rsidRDefault="003D0DA6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85" w:history="1">
            <w:r w:rsidR="0038403E" w:rsidRPr="00686B54">
              <w:rPr>
                <w:rStyle w:val="a6"/>
              </w:rPr>
              <w:t>5.3.1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Требования к информационному обеспечению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_Toc149250785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34</w:t>
            </w:r>
            <w:r w:rsidR="0038403E">
              <w:rPr>
                <w:webHidden/>
              </w:rPr>
              <w:fldChar w:fldCharType="end"/>
            </w:r>
          </w:hyperlink>
        </w:p>
        <w:p w14:paraId="29E6CBC3" w14:textId="59991D16" w:rsidR="0038403E" w:rsidRDefault="003D0DA6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86" w:history="1">
            <w:r w:rsidR="0038403E" w:rsidRPr="00686B54">
              <w:rPr>
                <w:rStyle w:val="a6"/>
              </w:rPr>
              <w:t>5.3.2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Требования к метрологическому обеспечению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_Toc149250786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34</w:t>
            </w:r>
            <w:r w:rsidR="0038403E">
              <w:rPr>
                <w:webHidden/>
              </w:rPr>
              <w:fldChar w:fldCharType="end"/>
            </w:r>
          </w:hyperlink>
        </w:p>
        <w:p w14:paraId="1623BDFA" w14:textId="3B9B8C1D" w:rsidR="0038403E" w:rsidRDefault="003D0DA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87" w:history="1">
            <w:r w:rsidR="0038403E" w:rsidRPr="00686B54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Требования к программному обеспечению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_Toc149250787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35</w:t>
            </w:r>
            <w:r w:rsidR="0038403E">
              <w:rPr>
                <w:webHidden/>
              </w:rPr>
              <w:fldChar w:fldCharType="end"/>
            </w:r>
          </w:hyperlink>
        </w:p>
        <w:p w14:paraId="743BD3E5" w14:textId="64F1F635" w:rsidR="0038403E" w:rsidRDefault="003D0DA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88" w:history="1">
            <w:r w:rsidR="0038403E" w:rsidRPr="00686B54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Требования к техническому обеспечению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_Toc149250788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35</w:t>
            </w:r>
            <w:r w:rsidR="0038403E">
              <w:rPr>
                <w:webHidden/>
              </w:rPr>
              <w:fldChar w:fldCharType="end"/>
            </w:r>
          </w:hyperlink>
        </w:p>
        <w:p w14:paraId="363CDB3F" w14:textId="445FE371" w:rsidR="0038403E" w:rsidRDefault="003D0DA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89" w:history="1">
            <w:r w:rsidR="0038403E" w:rsidRPr="00686B54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Требования к надежности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_Toc149250789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35</w:t>
            </w:r>
            <w:r w:rsidR="0038403E">
              <w:rPr>
                <w:webHidden/>
              </w:rPr>
              <w:fldChar w:fldCharType="end"/>
            </w:r>
          </w:hyperlink>
        </w:p>
        <w:p w14:paraId="57B3DED2" w14:textId="35F65555" w:rsidR="0038403E" w:rsidRDefault="003D0DA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90" w:history="1">
            <w:r w:rsidR="0038403E" w:rsidRPr="00686B54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Требования к безопасности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_Toc149250790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36</w:t>
            </w:r>
            <w:r w:rsidR="0038403E">
              <w:rPr>
                <w:webHidden/>
              </w:rPr>
              <w:fldChar w:fldCharType="end"/>
            </w:r>
          </w:hyperlink>
        </w:p>
        <w:p w14:paraId="2A77FD73" w14:textId="5CC3F37B" w:rsidR="0038403E" w:rsidRDefault="003D0DA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91" w:history="1">
            <w:r w:rsidR="0038403E" w:rsidRPr="00686B54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Требования к патентной чистоте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_Toc149250791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36</w:t>
            </w:r>
            <w:r w:rsidR="0038403E">
              <w:rPr>
                <w:webHidden/>
              </w:rPr>
              <w:fldChar w:fldCharType="end"/>
            </w:r>
          </w:hyperlink>
        </w:p>
        <w:p w14:paraId="5842F27A" w14:textId="3023A1BF" w:rsidR="0038403E" w:rsidRDefault="003D0DA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92" w:history="1">
            <w:r w:rsidR="0038403E" w:rsidRPr="00686B54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Требования к перспективам развития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_Toc149250792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36</w:t>
            </w:r>
            <w:r w:rsidR="0038403E">
              <w:rPr>
                <w:webHidden/>
              </w:rPr>
              <w:fldChar w:fldCharType="end"/>
            </w:r>
          </w:hyperlink>
        </w:p>
        <w:p w14:paraId="1B5D1A06" w14:textId="47F71EA5" w:rsidR="0038403E" w:rsidRDefault="003D0DA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93" w:history="1">
            <w:r w:rsidR="0038403E" w:rsidRPr="00686B54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5.10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Требования к стандартизации и унификации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_Toc149250793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36</w:t>
            </w:r>
            <w:r w:rsidR="0038403E">
              <w:rPr>
                <w:webHidden/>
              </w:rPr>
              <w:fldChar w:fldCharType="end"/>
            </w:r>
          </w:hyperlink>
        </w:p>
        <w:p w14:paraId="5DBC1AA4" w14:textId="43B99B2F" w:rsidR="0038403E" w:rsidRDefault="003D0DA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94" w:history="1">
            <w:r w:rsidR="0038403E" w:rsidRPr="00686B54">
              <w:rPr>
                <w:rStyle w:val="a6"/>
              </w:rPr>
              <w:t>6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Состав и содержание работы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_Toc149250794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37</w:t>
            </w:r>
            <w:r w:rsidR="0038403E">
              <w:rPr>
                <w:webHidden/>
              </w:rPr>
              <w:fldChar w:fldCharType="end"/>
            </w:r>
          </w:hyperlink>
        </w:p>
        <w:p w14:paraId="1456E3D7" w14:textId="1A7A04D5" w:rsidR="0038403E" w:rsidRDefault="003D0DA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95" w:history="1">
            <w:r w:rsidR="0038403E" w:rsidRPr="00686B54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Разработка ИС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_Toc149250795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37</w:t>
            </w:r>
            <w:r w:rsidR="0038403E">
              <w:rPr>
                <w:webHidden/>
              </w:rPr>
              <w:fldChar w:fldCharType="end"/>
            </w:r>
          </w:hyperlink>
        </w:p>
        <w:p w14:paraId="646F75E9" w14:textId="45A93CF5" w:rsidR="0038403E" w:rsidRDefault="003D0DA6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96" w:history="1">
            <w:r w:rsidR="0038403E" w:rsidRPr="00686B54">
              <w:rPr>
                <w:rStyle w:val="a6"/>
              </w:rPr>
              <w:t>6.1.1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Анализ предметной области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_Toc149250796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37</w:t>
            </w:r>
            <w:r w:rsidR="0038403E">
              <w:rPr>
                <w:webHidden/>
              </w:rPr>
              <w:fldChar w:fldCharType="end"/>
            </w:r>
          </w:hyperlink>
        </w:p>
        <w:p w14:paraId="230B5E70" w14:textId="4313A6F1" w:rsidR="0038403E" w:rsidRDefault="003D0DA6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97" w:history="1">
            <w:r w:rsidR="0038403E" w:rsidRPr="00686B54">
              <w:rPr>
                <w:rStyle w:val="a6"/>
              </w:rPr>
              <w:t>6.1.2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Настройка рабочего окружения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_Toc149250797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37</w:t>
            </w:r>
            <w:r w:rsidR="0038403E">
              <w:rPr>
                <w:webHidden/>
              </w:rPr>
              <w:fldChar w:fldCharType="end"/>
            </w:r>
          </w:hyperlink>
        </w:p>
        <w:p w14:paraId="0632ACA8" w14:textId="5E6DA5B0" w:rsidR="0038403E" w:rsidRDefault="003D0DA6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98" w:history="1">
            <w:r w:rsidR="0038403E" w:rsidRPr="00686B54">
              <w:rPr>
                <w:rStyle w:val="a6"/>
              </w:rPr>
              <w:t>6.1.3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Создание и утверждение документа технического задания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_Toc149250798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37</w:t>
            </w:r>
            <w:r w:rsidR="0038403E">
              <w:rPr>
                <w:webHidden/>
              </w:rPr>
              <w:fldChar w:fldCharType="end"/>
            </w:r>
          </w:hyperlink>
        </w:p>
        <w:p w14:paraId="611664D3" w14:textId="744EDF8F" w:rsidR="0038403E" w:rsidRDefault="003D0DA6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799" w:history="1">
            <w:r w:rsidR="0038403E" w:rsidRPr="00686B54">
              <w:rPr>
                <w:rStyle w:val="a6"/>
              </w:rPr>
              <w:t>6.1.4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Разработка структуры приложения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_Toc149250799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37</w:t>
            </w:r>
            <w:r w:rsidR="0038403E">
              <w:rPr>
                <w:webHidden/>
              </w:rPr>
              <w:fldChar w:fldCharType="end"/>
            </w:r>
          </w:hyperlink>
        </w:p>
        <w:p w14:paraId="3326CA8B" w14:textId="0962AB63" w:rsidR="0038403E" w:rsidRDefault="003D0DA6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800" w:history="1">
            <w:r w:rsidR="0038403E" w:rsidRPr="00686B54">
              <w:rPr>
                <w:rStyle w:val="a6"/>
              </w:rPr>
              <w:t>6.1.5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Написание кода программы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_Toc149250800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37</w:t>
            </w:r>
            <w:r w:rsidR="0038403E">
              <w:rPr>
                <w:webHidden/>
              </w:rPr>
              <w:fldChar w:fldCharType="end"/>
            </w:r>
          </w:hyperlink>
        </w:p>
        <w:p w14:paraId="723512CE" w14:textId="5AF389B8" w:rsidR="0038403E" w:rsidRDefault="003D0DA6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801" w:history="1">
            <w:r w:rsidR="0038403E" w:rsidRPr="00686B54">
              <w:rPr>
                <w:rStyle w:val="a6"/>
              </w:rPr>
              <w:t>6.1.6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Тестирование программы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_Toc149250801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38</w:t>
            </w:r>
            <w:r w:rsidR="0038403E">
              <w:rPr>
                <w:webHidden/>
              </w:rPr>
              <w:fldChar w:fldCharType="end"/>
            </w:r>
          </w:hyperlink>
        </w:p>
        <w:p w14:paraId="791F60A5" w14:textId="7A5BF8DE" w:rsidR="0038403E" w:rsidRDefault="003D0DA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802" w:history="1">
            <w:r w:rsidR="0038403E" w:rsidRPr="00686B54">
              <w:rPr>
                <w:rStyle w:val="a6"/>
              </w:rPr>
              <w:t>7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Порядок разработки</w:t>
            </w:r>
            <w:r w:rsidR="0038403E" w:rsidRPr="00686B54">
              <w:rPr>
                <w:rStyle w:val="a6"/>
                <w:lang w:val="en-US"/>
              </w:rPr>
              <w:t xml:space="preserve"> </w:t>
            </w:r>
            <w:r w:rsidR="0038403E" w:rsidRPr="00686B54">
              <w:rPr>
                <w:rStyle w:val="a6"/>
              </w:rPr>
              <w:t>автоматизированных систем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_Toc149250802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39</w:t>
            </w:r>
            <w:r w:rsidR="0038403E">
              <w:rPr>
                <w:webHidden/>
              </w:rPr>
              <w:fldChar w:fldCharType="end"/>
            </w:r>
          </w:hyperlink>
        </w:p>
        <w:p w14:paraId="43CB84DD" w14:textId="343C19BF" w:rsidR="0038403E" w:rsidRDefault="003D0DA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803" w:history="1">
            <w:r w:rsidR="0038403E" w:rsidRPr="00686B54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Стадии разработки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_Toc149250803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39</w:t>
            </w:r>
            <w:r w:rsidR="0038403E">
              <w:rPr>
                <w:webHidden/>
              </w:rPr>
              <w:fldChar w:fldCharType="end"/>
            </w:r>
          </w:hyperlink>
        </w:p>
        <w:p w14:paraId="71B4F3EA" w14:textId="0BF4E098" w:rsidR="0038403E" w:rsidRDefault="003D0DA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804" w:history="1">
            <w:r w:rsidR="0038403E" w:rsidRPr="00686B54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Этапы реализации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_Toc149250804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40</w:t>
            </w:r>
            <w:r w:rsidR="0038403E">
              <w:rPr>
                <w:webHidden/>
              </w:rPr>
              <w:fldChar w:fldCharType="end"/>
            </w:r>
          </w:hyperlink>
        </w:p>
        <w:p w14:paraId="45FE4BD9" w14:textId="135A94C8" w:rsidR="0038403E" w:rsidRDefault="003D0DA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805" w:history="1">
            <w:r w:rsidR="0038403E" w:rsidRPr="00686B54">
              <w:rPr>
                <w:rStyle w:val="a6"/>
              </w:rPr>
              <w:t>8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Требования к документации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_Toc149250805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42</w:t>
            </w:r>
            <w:r w:rsidR="0038403E">
              <w:rPr>
                <w:webHidden/>
              </w:rPr>
              <w:fldChar w:fldCharType="end"/>
            </w:r>
          </w:hyperlink>
        </w:p>
        <w:p w14:paraId="47B096C7" w14:textId="1692ACF1" w:rsidR="0038403E" w:rsidRDefault="003D0DA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806" w:history="1">
            <w:r w:rsidR="0038403E" w:rsidRPr="00686B54">
              <w:rPr>
                <w:rStyle w:val="a6"/>
              </w:rPr>
              <w:t>9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Порядок контроля и приемки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_Toc149250806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43</w:t>
            </w:r>
            <w:r w:rsidR="0038403E">
              <w:rPr>
                <w:webHidden/>
              </w:rPr>
              <w:fldChar w:fldCharType="end"/>
            </w:r>
          </w:hyperlink>
        </w:p>
        <w:p w14:paraId="5C952D0E" w14:textId="71EF8E35" w:rsidR="0038403E" w:rsidRDefault="003D0DA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807" w:history="1">
            <w:r w:rsidR="0038403E" w:rsidRPr="00686B54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Виды испытаний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_Toc149250807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43</w:t>
            </w:r>
            <w:r w:rsidR="0038403E">
              <w:rPr>
                <w:webHidden/>
              </w:rPr>
              <w:fldChar w:fldCharType="end"/>
            </w:r>
          </w:hyperlink>
        </w:p>
        <w:p w14:paraId="61EE46FA" w14:textId="2C4F7EB5" w:rsidR="0038403E" w:rsidRDefault="003D0DA6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250808" w:history="1">
            <w:r w:rsidR="0038403E" w:rsidRPr="00686B54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</w:t>
            </w:r>
            <w:r w:rsidR="0038403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8403E" w:rsidRPr="00686B54">
              <w:rPr>
                <w:rStyle w:val="a6"/>
              </w:rPr>
              <w:t>Общие требования</w:t>
            </w:r>
            <w:r w:rsidR="0038403E">
              <w:rPr>
                <w:webHidden/>
              </w:rPr>
              <w:tab/>
            </w:r>
            <w:r w:rsidR="0038403E">
              <w:rPr>
                <w:webHidden/>
              </w:rPr>
              <w:fldChar w:fldCharType="begin"/>
            </w:r>
            <w:r w:rsidR="0038403E">
              <w:rPr>
                <w:webHidden/>
              </w:rPr>
              <w:instrText xml:space="preserve"> PAGEREF _Toc149250808 \h </w:instrText>
            </w:r>
            <w:r w:rsidR="0038403E">
              <w:rPr>
                <w:webHidden/>
              </w:rPr>
            </w:r>
            <w:r w:rsidR="0038403E">
              <w:rPr>
                <w:webHidden/>
              </w:rPr>
              <w:fldChar w:fldCharType="separate"/>
            </w:r>
            <w:r w:rsidR="0039764B">
              <w:rPr>
                <w:webHidden/>
              </w:rPr>
              <w:t>43</w:t>
            </w:r>
            <w:r w:rsidR="0038403E">
              <w:rPr>
                <w:webHidden/>
              </w:rPr>
              <w:fldChar w:fldCharType="end"/>
            </w:r>
          </w:hyperlink>
        </w:p>
        <w:p w14:paraId="3CF0F4E1" w14:textId="0D25DD4F" w:rsidR="00442256" w:rsidRPr="0023221D" w:rsidRDefault="00442256" w:rsidP="0023221D">
          <w:r>
            <w:rPr>
              <w:b/>
              <w:bCs/>
            </w:rPr>
            <w:fldChar w:fldCharType="end"/>
          </w:r>
        </w:p>
      </w:sdtContent>
    </w:sdt>
    <w:p w14:paraId="4DB9FE6F" w14:textId="544B907C" w:rsidR="005A4E60" w:rsidRPr="00627BC1" w:rsidRDefault="005A4E60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4CEE3E82" w14:textId="431F0445" w:rsidR="00303DC8" w:rsidRDefault="00442256" w:rsidP="008A3C7E">
      <w:pPr>
        <w:pStyle w:val="1"/>
        <w:numPr>
          <w:ilvl w:val="0"/>
          <w:numId w:val="0"/>
        </w:numPr>
        <w:spacing w:after="240"/>
        <w:ind w:left="851"/>
      </w:pPr>
      <w:bookmarkStart w:id="0" w:name="_Toc149250765"/>
      <w:r>
        <w:lastRenderedPageBreak/>
        <w:t>Вв</w:t>
      </w:r>
      <w:r w:rsidR="005A4E60" w:rsidRPr="00F62DCD">
        <w:t>едение</w:t>
      </w:r>
      <w:bookmarkEnd w:id="0"/>
    </w:p>
    <w:p w14:paraId="70146267" w14:textId="25929616" w:rsidR="00DD7F46" w:rsidRDefault="00451F3A" w:rsidP="00DD7F46">
      <w:pPr>
        <w:ind w:firstLine="709"/>
      </w:pPr>
      <w:r>
        <w:t xml:space="preserve">Данный документ является техническим заданием для реализации Информационной системы «Личный кабинет студента», </w:t>
      </w:r>
      <w:r w:rsidR="00DD7F46">
        <w:t>в нём описаны:</w:t>
      </w:r>
    </w:p>
    <w:p w14:paraId="590FFEE8" w14:textId="77777777" w:rsidR="00DD7F46" w:rsidRDefault="00DD7F46" w:rsidP="00DD7F46">
      <w:pPr>
        <w:pStyle w:val="a0"/>
        <w:numPr>
          <w:ilvl w:val="0"/>
          <w:numId w:val="27"/>
        </w:numPr>
        <w:ind w:firstLine="709"/>
      </w:pPr>
      <w:r>
        <w:t>общие сведения о разработке;</w:t>
      </w:r>
    </w:p>
    <w:p w14:paraId="55B2DCED" w14:textId="77777777" w:rsidR="00DD7F46" w:rsidRDefault="00DD7F46" w:rsidP="00DD7F46">
      <w:pPr>
        <w:pStyle w:val="a0"/>
        <w:numPr>
          <w:ilvl w:val="0"/>
          <w:numId w:val="27"/>
        </w:numPr>
        <w:ind w:left="0" w:firstLine="1429"/>
      </w:pPr>
      <w:r>
        <w:t>анализ предметной области;</w:t>
      </w:r>
    </w:p>
    <w:p w14:paraId="49D25759" w14:textId="77777777" w:rsidR="00DD7F46" w:rsidRDefault="00DD7F46" w:rsidP="00DD7F46">
      <w:pPr>
        <w:pStyle w:val="a0"/>
        <w:numPr>
          <w:ilvl w:val="0"/>
          <w:numId w:val="27"/>
        </w:numPr>
        <w:ind w:firstLine="709"/>
      </w:pPr>
      <w:r>
        <w:t>требования к системе;</w:t>
      </w:r>
    </w:p>
    <w:p w14:paraId="256DD6B6" w14:textId="77777777" w:rsidR="00DD7F46" w:rsidRDefault="00DD7F46" w:rsidP="00DD7F46">
      <w:pPr>
        <w:pStyle w:val="a0"/>
        <w:numPr>
          <w:ilvl w:val="0"/>
          <w:numId w:val="27"/>
        </w:numPr>
        <w:ind w:firstLine="709"/>
      </w:pPr>
      <w:r>
        <w:t>требования к функциям.</w:t>
      </w:r>
    </w:p>
    <w:p w14:paraId="01D2D4BF" w14:textId="77777777" w:rsidR="00DD7F46" w:rsidRDefault="00DD7F46" w:rsidP="00DD7F46">
      <w:pPr>
        <w:ind w:firstLine="709"/>
      </w:pPr>
      <w:r>
        <w:t>Документ регламентирует этапы и сроки разработки, результаты этапов разработки, процедуру приёмо-сдаточных испытаний.</w:t>
      </w:r>
    </w:p>
    <w:p w14:paraId="10384196" w14:textId="77777777" w:rsidR="00DD7F46" w:rsidRDefault="00DD7F46" w:rsidP="00DD7F46">
      <w:pPr>
        <w:ind w:firstLine="709"/>
      </w:pPr>
      <w:r>
        <w:t>Документ предназначен для:</w:t>
      </w:r>
    </w:p>
    <w:p w14:paraId="5938D2B0" w14:textId="594A4AEA" w:rsidR="00DD7F46" w:rsidRDefault="00D85E81" w:rsidP="00DD7F46">
      <w:pPr>
        <w:pStyle w:val="a0"/>
        <w:numPr>
          <w:ilvl w:val="0"/>
          <w:numId w:val="28"/>
        </w:numPr>
        <w:ind w:firstLine="709"/>
      </w:pPr>
      <w:r>
        <w:t>Т</w:t>
      </w:r>
      <w:r w:rsidR="00DD7F46">
        <w:t>ехнического специалиста — разработчика, который будет осуществлять разработку информационной системы</w:t>
      </w:r>
      <w:r w:rsidR="000311E9">
        <w:t>.</w:t>
      </w:r>
    </w:p>
    <w:p w14:paraId="3B3F9CB9" w14:textId="62A72B63" w:rsidR="00325C15" w:rsidRDefault="00D85E81" w:rsidP="00DD7F46">
      <w:pPr>
        <w:pStyle w:val="a0"/>
        <w:numPr>
          <w:ilvl w:val="0"/>
          <w:numId w:val="28"/>
        </w:numPr>
        <w:ind w:firstLine="709"/>
      </w:pPr>
      <w:r>
        <w:t xml:space="preserve">Для </w:t>
      </w:r>
      <w:r w:rsidR="0038403E">
        <w:t>о</w:t>
      </w:r>
      <w:r w:rsidR="00DD7F46">
        <w:t>знакомления с требованиями членов приёмо-сдаточной комиссии</w:t>
      </w:r>
      <w:r w:rsidR="0038403E">
        <w:t>.</w:t>
      </w:r>
      <w:r w:rsidR="00325C15">
        <w:br w:type="page"/>
      </w:r>
    </w:p>
    <w:p w14:paraId="32446E44" w14:textId="77777777" w:rsidR="00325C15" w:rsidRDefault="00325C15" w:rsidP="00325C15">
      <w:pPr>
        <w:pStyle w:val="1"/>
      </w:pPr>
      <w:bookmarkStart w:id="1" w:name="_Toc131687286"/>
      <w:bookmarkStart w:id="2" w:name="_Toc149250766"/>
      <w:r>
        <w:lastRenderedPageBreak/>
        <w:t>Термины и определения</w:t>
      </w:r>
      <w:bookmarkEnd w:id="1"/>
      <w:bookmarkEnd w:id="2"/>
    </w:p>
    <w:p w14:paraId="3FE99806" w14:textId="77777777" w:rsidR="00325C15" w:rsidRDefault="00325C15" w:rsidP="00F05B9A">
      <w:pPr>
        <w:spacing w:before="0" w:after="200"/>
        <w:ind w:firstLine="709"/>
        <w:contextualSpacing w:val="0"/>
      </w:pPr>
      <w:r w:rsidRPr="00D17C5C">
        <w:t>Интегрированная среда разработки (англ. Integrated Development Environment)</w:t>
      </w:r>
      <w:r>
        <w:t xml:space="preserve"> – </w:t>
      </w:r>
      <w:r w:rsidRPr="00D17C5C">
        <w:t>комплекс программных средств, используемый программистами для разработки программного обеспечения.</w:t>
      </w:r>
    </w:p>
    <w:p w14:paraId="0B35D797" w14:textId="6BC20CF1" w:rsidR="00F05B9A" w:rsidRDefault="00325C15" w:rsidP="00F05B9A">
      <w:pPr>
        <w:spacing w:before="0" w:after="200"/>
        <w:ind w:firstLine="709"/>
        <w:contextualSpacing w:val="0"/>
      </w:pPr>
      <w:r>
        <w:t>Интерфейс –</w:t>
      </w:r>
      <w:r w:rsidRPr="00645762">
        <w:t xml:space="preserve"> </w:t>
      </w:r>
      <w:r w:rsidR="001D21F6" w:rsidRPr="001D21F6">
        <w:t xml:space="preserve">взаимодействие между </w:t>
      </w:r>
      <w:r w:rsidR="002F55F0">
        <w:t>пользователем</w:t>
      </w:r>
      <w:r w:rsidR="001D21F6" w:rsidRPr="001D21F6">
        <w:t xml:space="preserve"> и </w:t>
      </w:r>
      <w:r w:rsidR="002F55F0">
        <w:t>приложение</w:t>
      </w:r>
      <w:r w:rsidR="001D21F6" w:rsidRPr="001D21F6">
        <w:t>, включая элементы управления,</w:t>
      </w:r>
      <w:r w:rsidR="002F55F0">
        <w:t xml:space="preserve"> визуальное отображение</w:t>
      </w:r>
      <w:r w:rsidR="001D21F6" w:rsidRPr="001D21F6">
        <w:t>.</w:t>
      </w:r>
    </w:p>
    <w:p w14:paraId="5002F15B" w14:textId="77777777" w:rsidR="0085335A" w:rsidRDefault="0085335A" w:rsidP="00F05B9A">
      <w:pPr>
        <w:spacing w:before="0" w:after="200"/>
        <w:ind w:firstLine="709"/>
        <w:contextualSpacing w:val="0"/>
      </w:pPr>
      <w:r w:rsidRPr="0085335A">
        <w:t>Windows — группа семейств коммерческих проприетарных операционных систем корпорации Microsoft, ориентированных на управление с помощью графического интерфейса. MS-DOS — является прародителем Windows. Каждое семейство обслуживает определённый сектор компьютерной индустрии.</w:t>
      </w:r>
    </w:p>
    <w:p w14:paraId="63DE946F" w14:textId="538BAB13" w:rsidR="0085335A" w:rsidRDefault="0085335A" w:rsidP="00F05B9A">
      <w:pPr>
        <w:spacing w:before="0" w:after="200"/>
        <w:ind w:firstLine="709"/>
        <w:contextualSpacing w:val="0"/>
      </w:pPr>
      <w:r w:rsidRPr="0085335A">
        <w:t>IDEF0 — методология функционального моделирования 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объектов. В IDEF0 рассматриваются логические отношения между работами, а не их временная последовательность.</w:t>
      </w:r>
    </w:p>
    <w:p w14:paraId="302ED3C4" w14:textId="68216A3D" w:rsidR="0085335A" w:rsidRDefault="0085335A" w:rsidP="00F05B9A">
      <w:pPr>
        <w:spacing w:before="0" w:after="200"/>
        <w:ind w:firstLine="709"/>
        <w:contextualSpacing w:val="0"/>
      </w:pPr>
      <w:r w:rsidRPr="0085335A">
        <w:t>Информационная система (ИС) — система обработки информации совместно с соответствующими организационными ресурсами (человеческими, техническими, финансовыми и т. д.), которая обеспечивает и распространяет информацию (ISO/IEC 2382:2015)</w:t>
      </w:r>
      <w:r>
        <w:t>.</w:t>
      </w:r>
    </w:p>
    <w:p w14:paraId="64F596DA" w14:textId="1A59920F" w:rsidR="00023BF7" w:rsidRDefault="00023BF7" w:rsidP="00F05B9A">
      <w:pPr>
        <w:spacing w:before="0" w:after="200"/>
        <w:ind w:firstLine="709"/>
        <w:contextualSpacing w:val="0"/>
      </w:pPr>
      <w:r w:rsidRPr="00023BF7">
        <w:t xml:space="preserve">DFD — общепринятое сокращение от англ. </w:t>
      </w:r>
      <w:proofErr w:type="spellStart"/>
      <w:r w:rsidRPr="00023BF7">
        <w:t>data</w:t>
      </w:r>
      <w:proofErr w:type="spellEnd"/>
      <w:r w:rsidRPr="00023BF7">
        <w:t xml:space="preserve"> </w:t>
      </w:r>
      <w:proofErr w:type="spellStart"/>
      <w:r w:rsidRPr="00023BF7">
        <w:t>flow</w:t>
      </w:r>
      <w:proofErr w:type="spellEnd"/>
      <w:r w:rsidRPr="00023BF7">
        <w:t xml:space="preserve"> </w:t>
      </w:r>
      <w:proofErr w:type="spellStart"/>
      <w:r w:rsidRPr="00023BF7">
        <w:t>diagrams</w:t>
      </w:r>
      <w:proofErr w:type="spellEnd"/>
      <w:r w:rsidRPr="00023BF7">
        <w:t xml:space="preserve"> — диаграммы потоков данных. Так называется методология графического структурного анализа, описывающая внешние по отношению </w:t>
      </w:r>
      <w:r w:rsidR="0038403E" w:rsidRPr="00023BF7">
        <w:t>к системе,</w:t>
      </w:r>
      <w:r w:rsidRPr="00023BF7">
        <w:t xml:space="preserve"> источники и адресаты данных, логические функции, потоки данных и хранилища данных, к которым осуществляется доступ.</w:t>
      </w:r>
    </w:p>
    <w:p w14:paraId="3154A04F" w14:textId="3668CB40" w:rsidR="00EE3839" w:rsidRDefault="00EE3839" w:rsidP="00F05B9A">
      <w:pPr>
        <w:spacing w:before="0" w:after="200"/>
        <w:ind w:firstLine="709"/>
        <w:contextualSpacing w:val="0"/>
        <w:rPr>
          <w:shd w:val="clear" w:color="auto" w:fill="FFFFFF"/>
        </w:rPr>
      </w:pPr>
      <w:r>
        <w:rPr>
          <w:shd w:val="clear" w:color="auto" w:fill="FFFFFF"/>
        </w:rPr>
        <w:t>UML —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структур.</w:t>
      </w:r>
    </w:p>
    <w:p w14:paraId="6D4A370E" w14:textId="28627FFA" w:rsidR="00C205C6" w:rsidRDefault="00C205C6" w:rsidP="00F05B9A">
      <w:pPr>
        <w:spacing w:before="0" w:after="200"/>
        <w:ind w:firstLine="709"/>
        <w:contextualSpacing w:val="0"/>
        <w:rPr>
          <w:shd w:val="clear" w:color="auto" w:fill="FFFFFF"/>
        </w:rPr>
      </w:pPr>
      <w:r>
        <w:rPr>
          <w:shd w:val="clear" w:color="auto" w:fill="FFFFFF"/>
        </w:rPr>
        <w:t>SQL —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</w:t>
      </w:r>
    </w:p>
    <w:p w14:paraId="65D4692B" w14:textId="2EFF8E20" w:rsidR="00E813BE" w:rsidRPr="00C205C6" w:rsidRDefault="00E813BE" w:rsidP="00F05B9A">
      <w:pPr>
        <w:spacing w:before="0" w:after="200"/>
        <w:ind w:firstLine="709"/>
        <w:contextualSpacing w:val="0"/>
      </w:pPr>
      <w:r w:rsidRPr="00E813BE">
        <w:rPr>
          <w:shd w:val="clear" w:color="auto" w:fill="FFFFFF"/>
        </w:rPr>
        <w:t>MySQL</w:t>
      </w:r>
      <w:r>
        <w:rPr>
          <w:color w:val="4D5156"/>
          <w:shd w:val="clear" w:color="auto" w:fill="FFFFFF"/>
        </w:rPr>
        <w:t xml:space="preserve"> </w:t>
      </w:r>
      <w:r w:rsidRPr="00E813BE">
        <w:rPr>
          <w:shd w:val="clear" w:color="auto" w:fill="FFFFFF"/>
        </w:rPr>
        <w:t>—</w:t>
      </w:r>
      <w:r>
        <w:rPr>
          <w:color w:val="4D5156"/>
          <w:shd w:val="clear" w:color="auto" w:fill="FFFFFF"/>
        </w:rPr>
        <w:t> </w:t>
      </w:r>
      <w:r>
        <w:t>свободная реляционная система управления базами данных</w:t>
      </w:r>
      <w:r>
        <w:rPr>
          <w:color w:val="4D5156"/>
          <w:shd w:val="clear" w:color="auto" w:fill="FFFFFF"/>
        </w:rPr>
        <w:t> </w:t>
      </w:r>
      <w:r w:rsidRPr="00E813BE">
        <w:rPr>
          <w:shd w:val="clear" w:color="auto" w:fill="FFFFFF"/>
        </w:rPr>
        <w:t>(СУБД).</w:t>
      </w:r>
    </w:p>
    <w:p w14:paraId="1F11B2E9" w14:textId="5C167049" w:rsidR="00D54832" w:rsidRDefault="00D54832" w:rsidP="00B44EFB">
      <w:r>
        <w:br w:type="page"/>
      </w:r>
    </w:p>
    <w:p w14:paraId="0F616879" w14:textId="13A87A23" w:rsidR="00325C15" w:rsidRDefault="00D54832" w:rsidP="00D54832">
      <w:pPr>
        <w:pStyle w:val="1"/>
      </w:pPr>
      <w:bookmarkStart w:id="3" w:name="_Toc149250767"/>
      <w:r>
        <w:lastRenderedPageBreak/>
        <w:t>Перечень сокращений</w:t>
      </w:r>
      <w:bookmarkEnd w:id="3"/>
    </w:p>
    <w:p w14:paraId="479CC500" w14:textId="0D607FB1" w:rsidR="00D54832" w:rsidRDefault="00D54832" w:rsidP="00F05B9A">
      <w:pPr>
        <w:spacing w:before="0" w:after="200"/>
        <w:ind w:firstLine="709"/>
        <w:contextualSpacing w:val="0"/>
      </w:pPr>
      <w:r>
        <w:rPr>
          <w:lang w:val="en-US"/>
        </w:rPr>
        <w:t>IDE</w:t>
      </w:r>
      <w:r>
        <w:t xml:space="preserve"> – и</w:t>
      </w:r>
      <w:r w:rsidRPr="00D17C5C">
        <w:t xml:space="preserve">нтегрированная среда разработки (англ. </w:t>
      </w:r>
      <w:r w:rsidRPr="00DD6EBC">
        <w:rPr>
          <w:lang w:val="en-US"/>
        </w:rPr>
        <w:t>Integrated</w:t>
      </w:r>
      <w:r w:rsidRPr="007D19FA">
        <w:t xml:space="preserve"> </w:t>
      </w:r>
      <w:r w:rsidRPr="00DD6EBC">
        <w:rPr>
          <w:lang w:val="en-US"/>
        </w:rPr>
        <w:t>Development</w:t>
      </w:r>
      <w:r w:rsidRPr="007D19FA">
        <w:t xml:space="preserve"> </w:t>
      </w:r>
      <w:r w:rsidRPr="00DD6EBC">
        <w:rPr>
          <w:lang w:val="en-US"/>
        </w:rPr>
        <w:t>Environment</w:t>
      </w:r>
      <w:r w:rsidRPr="007D19FA">
        <w:t>);</w:t>
      </w:r>
    </w:p>
    <w:p w14:paraId="4A0F5189" w14:textId="35AD2938" w:rsidR="00720277" w:rsidRPr="00E813BE" w:rsidRDefault="00720277" w:rsidP="00F05B9A">
      <w:pPr>
        <w:spacing w:before="0" w:after="200"/>
        <w:ind w:firstLine="709"/>
        <w:contextualSpacing w:val="0"/>
        <w:rPr>
          <w:lang w:val="en-US"/>
        </w:rPr>
      </w:pPr>
      <w:r>
        <w:rPr>
          <w:lang w:val="en-US"/>
        </w:rPr>
        <w:t>SQL</w:t>
      </w:r>
      <w:r w:rsidRPr="00E813BE">
        <w:rPr>
          <w:lang w:val="en-US"/>
        </w:rPr>
        <w:t xml:space="preserve"> – </w:t>
      </w:r>
      <w:r w:rsidR="00E813BE">
        <w:t>язык</w:t>
      </w:r>
      <w:r w:rsidR="00E813BE" w:rsidRPr="00E813BE">
        <w:rPr>
          <w:lang w:val="en-US"/>
        </w:rPr>
        <w:t xml:space="preserve"> </w:t>
      </w:r>
      <w:r w:rsidR="00E813BE">
        <w:t>программирования</w:t>
      </w:r>
      <w:r w:rsidR="00E813BE" w:rsidRPr="00E813BE">
        <w:rPr>
          <w:lang w:val="en-US"/>
        </w:rPr>
        <w:t xml:space="preserve"> (Structured Query Language);</w:t>
      </w:r>
    </w:p>
    <w:p w14:paraId="49DA88AC" w14:textId="77777777" w:rsidR="00D54832" w:rsidRDefault="00D54832" w:rsidP="00F05B9A">
      <w:pPr>
        <w:spacing w:before="0" w:after="200"/>
        <w:ind w:firstLine="709"/>
        <w:contextualSpacing w:val="0"/>
      </w:pPr>
      <w:r>
        <w:t xml:space="preserve">ОЗУ – </w:t>
      </w:r>
      <w:r w:rsidRPr="00B02152">
        <w:t>оперативное</w:t>
      </w:r>
      <w:r>
        <w:t xml:space="preserve"> запоминающее устройство;</w:t>
      </w:r>
    </w:p>
    <w:p w14:paraId="56A72B7E" w14:textId="701419F2" w:rsidR="00B44EFB" w:rsidRDefault="00B44EFB" w:rsidP="00F05B9A">
      <w:pPr>
        <w:spacing w:before="0" w:after="200"/>
        <w:ind w:firstLine="709"/>
        <w:contextualSpacing w:val="0"/>
      </w:pPr>
      <w:r>
        <w:t xml:space="preserve">ИС – информационная система; </w:t>
      </w:r>
    </w:p>
    <w:p w14:paraId="491DA7B7" w14:textId="5F0C7F30" w:rsidR="007C54C6" w:rsidRDefault="007C54C6" w:rsidP="00F05B9A">
      <w:pPr>
        <w:spacing w:before="0" w:after="200"/>
        <w:ind w:firstLine="709"/>
        <w:contextualSpacing w:val="0"/>
      </w:pPr>
      <w:r>
        <w:t>ПО – программное обеспечение</w:t>
      </w:r>
      <w:r w:rsidR="00023BF7">
        <w:t>;</w:t>
      </w:r>
    </w:p>
    <w:p w14:paraId="11B7ED0D" w14:textId="0B6553FD" w:rsidR="007C54C6" w:rsidRDefault="007C54C6" w:rsidP="00F05B9A">
      <w:pPr>
        <w:spacing w:before="0" w:after="200"/>
        <w:ind w:firstLine="709"/>
        <w:contextualSpacing w:val="0"/>
      </w:pPr>
      <w:r>
        <w:t>ТЗ – техническое задание</w:t>
      </w:r>
      <w:r w:rsidR="00023BF7">
        <w:t>;</w:t>
      </w:r>
    </w:p>
    <w:p w14:paraId="4E3457EB" w14:textId="2D17E1D9" w:rsidR="007C54C6" w:rsidRDefault="007C54C6" w:rsidP="00F05B9A">
      <w:pPr>
        <w:spacing w:before="0" w:after="200"/>
        <w:ind w:firstLine="709"/>
        <w:contextualSpacing w:val="0"/>
      </w:pPr>
      <w:r>
        <w:t>ЭВМ – электронно-вычислительная машина</w:t>
      </w:r>
      <w:r w:rsidR="00023BF7">
        <w:t>;</w:t>
      </w:r>
    </w:p>
    <w:p w14:paraId="0C6E9111" w14:textId="5B5C49CA" w:rsidR="00F20A31" w:rsidRPr="007D19FA" w:rsidRDefault="00D54832" w:rsidP="00F05B9A">
      <w:pPr>
        <w:spacing w:before="0" w:after="200"/>
        <w:ind w:firstLine="709"/>
        <w:contextualSpacing w:val="0"/>
      </w:pPr>
      <w:r>
        <w:t>ГОСТ – государственный общесоюзный стандарт</w:t>
      </w:r>
      <w:r w:rsidR="007D19FA">
        <w:t>;</w:t>
      </w:r>
    </w:p>
    <w:p w14:paraId="67394400" w14:textId="3D413E4C" w:rsidR="007D19FA" w:rsidRDefault="007D19FA" w:rsidP="00F05B9A">
      <w:pPr>
        <w:spacing w:before="0" w:after="200"/>
        <w:ind w:firstLine="709"/>
        <w:contextualSpacing w:val="0"/>
      </w:pPr>
      <w:r>
        <w:t>ОС – операционная система</w:t>
      </w:r>
      <w:r w:rsidR="00023BF7">
        <w:t>;</w:t>
      </w:r>
    </w:p>
    <w:p w14:paraId="000B41BD" w14:textId="109DE897" w:rsidR="007C54C6" w:rsidRDefault="007C54C6" w:rsidP="00F05B9A">
      <w:pPr>
        <w:spacing w:before="0" w:after="200"/>
        <w:ind w:firstLine="709"/>
        <w:contextualSpacing w:val="0"/>
      </w:pPr>
      <w:r>
        <w:t>БД – база данных</w:t>
      </w:r>
      <w:r w:rsidR="00023BF7">
        <w:t>;</w:t>
      </w:r>
    </w:p>
    <w:p w14:paraId="7068F5BB" w14:textId="701CDE5B" w:rsidR="007C54C6" w:rsidRDefault="007C54C6" w:rsidP="00F05B9A">
      <w:pPr>
        <w:spacing w:before="0" w:after="200"/>
        <w:ind w:firstLine="709"/>
        <w:contextualSpacing w:val="0"/>
      </w:pPr>
      <w:r>
        <w:t>ГБ – гигабайт</w:t>
      </w:r>
      <w:r w:rsidR="00023BF7">
        <w:t>;</w:t>
      </w:r>
    </w:p>
    <w:p w14:paraId="20B9CB9F" w14:textId="5E0DFD89" w:rsidR="007C54C6" w:rsidRDefault="007C54C6" w:rsidP="00F05B9A">
      <w:pPr>
        <w:spacing w:before="0" w:after="200"/>
        <w:ind w:firstLine="709"/>
        <w:contextualSpacing w:val="0"/>
      </w:pPr>
      <w:r>
        <w:t>МБ – мегабайт</w:t>
      </w:r>
      <w:r w:rsidR="00023BF7">
        <w:t>;</w:t>
      </w:r>
    </w:p>
    <w:p w14:paraId="12C54F4F" w14:textId="44A8EEC0" w:rsidR="007C54C6" w:rsidRPr="00600F5B" w:rsidRDefault="007C54C6" w:rsidP="00F05B9A">
      <w:pPr>
        <w:spacing w:before="0" w:after="200"/>
        <w:ind w:firstLine="709"/>
        <w:contextualSpacing w:val="0"/>
      </w:pPr>
      <w:r>
        <w:t>ПК – персональный компьютер</w:t>
      </w:r>
      <w:r w:rsidR="00600F5B">
        <w:t>;</w:t>
      </w:r>
    </w:p>
    <w:p w14:paraId="310BC5B7" w14:textId="26B4F724" w:rsidR="00600F5B" w:rsidRPr="00DC700B" w:rsidRDefault="00600F5B" w:rsidP="00F05B9A">
      <w:pPr>
        <w:spacing w:before="0" w:after="200"/>
        <w:ind w:firstLine="709"/>
        <w:contextualSpacing w:val="0"/>
      </w:pPr>
      <w:r>
        <w:t>СУБД – система управления базами данных.</w:t>
      </w:r>
    </w:p>
    <w:p w14:paraId="7F33C4A1" w14:textId="77777777" w:rsidR="007C54C6" w:rsidRPr="007D19FA" w:rsidRDefault="007C54C6" w:rsidP="00DD7F46"/>
    <w:p w14:paraId="607E7711" w14:textId="77000B6E" w:rsidR="00D54832" w:rsidRDefault="007C54C6">
      <w:pPr>
        <w:spacing w:before="0" w:after="200" w:line="276" w:lineRule="auto"/>
        <w:ind w:firstLine="0"/>
        <w:contextualSpacing w:val="0"/>
        <w:jc w:val="left"/>
      </w:pPr>
      <w:r>
        <w:tab/>
      </w:r>
      <w:r w:rsidR="00D54832">
        <w:br w:type="page"/>
      </w:r>
    </w:p>
    <w:p w14:paraId="283C759D" w14:textId="3A897019" w:rsidR="00D54832" w:rsidRDefault="00D54832" w:rsidP="00D54832">
      <w:pPr>
        <w:pStyle w:val="1"/>
      </w:pPr>
      <w:bookmarkStart w:id="4" w:name="_Toc149250768"/>
      <w:r>
        <w:lastRenderedPageBreak/>
        <w:t>Основные сведения о разработке</w:t>
      </w:r>
      <w:bookmarkEnd w:id="4"/>
    </w:p>
    <w:p w14:paraId="6A78DBC7" w14:textId="770D445D" w:rsidR="00D54832" w:rsidRDefault="00D54832" w:rsidP="00D54832">
      <w:pPr>
        <w:pStyle w:val="2"/>
      </w:pPr>
      <w:bookmarkStart w:id="5" w:name="_Toc149250769"/>
      <w:r>
        <w:t>Наименование разработки</w:t>
      </w:r>
      <w:bookmarkEnd w:id="5"/>
    </w:p>
    <w:p w14:paraId="697A5695" w14:textId="5E05212D" w:rsidR="00D54832" w:rsidRPr="006E5F19" w:rsidRDefault="005959BF" w:rsidP="005959BF">
      <w:pPr>
        <w:rPr>
          <w:u w:val="single"/>
        </w:rPr>
      </w:pPr>
      <w:r w:rsidRPr="001065F6">
        <w:rPr>
          <w:rFonts w:cs="Times New Roman"/>
        </w:rPr>
        <w:t xml:space="preserve">Наименование </w:t>
      </w:r>
      <w:r>
        <w:rPr>
          <w:rFonts w:cs="Times New Roman"/>
        </w:rPr>
        <w:t>ИС</w:t>
      </w:r>
      <w:r w:rsidRPr="001065F6">
        <w:rPr>
          <w:rFonts w:cs="Times New Roman"/>
        </w:rPr>
        <w:t>, разрабатываемо</w:t>
      </w:r>
      <w:r>
        <w:rPr>
          <w:rFonts w:cs="Times New Roman"/>
        </w:rPr>
        <w:t>й</w:t>
      </w:r>
      <w:r w:rsidRPr="001065F6">
        <w:rPr>
          <w:rFonts w:cs="Times New Roman"/>
        </w:rPr>
        <w:t xml:space="preserve"> в ходе </w:t>
      </w:r>
      <w:r>
        <w:rPr>
          <w:rFonts w:cs="Times New Roman"/>
        </w:rPr>
        <w:t>настоящей работы</w:t>
      </w:r>
      <w:r w:rsidR="00D54832">
        <w:t xml:space="preserve">: </w:t>
      </w:r>
      <w:r w:rsidR="006E5F19" w:rsidRPr="006E5F19">
        <w:t>информационн</w:t>
      </w:r>
      <w:r w:rsidR="006E5F19">
        <w:t>ая</w:t>
      </w:r>
      <w:r w:rsidR="006E5F19" w:rsidRPr="006E5F19">
        <w:t xml:space="preserve"> систем</w:t>
      </w:r>
      <w:r w:rsidR="006E5F19">
        <w:t>а</w:t>
      </w:r>
      <w:r w:rsidR="006E5F19" w:rsidRPr="006E5F19">
        <w:t xml:space="preserve"> «Личный</w:t>
      </w:r>
      <w:r>
        <w:t xml:space="preserve"> </w:t>
      </w:r>
      <w:r w:rsidR="006E5F19" w:rsidRPr="006E5F19">
        <w:t>кабинет студента».</w:t>
      </w:r>
    </w:p>
    <w:p w14:paraId="38544D14" w14:textId="5FC63922" w:rsidR="00D54832" w:rsidRDefault="00D54832" w:rsidP="003C7ED0">
      <w:pPr>
        <w:pStyle w:val="3"/>
      </w:pPr>
      <w:bookmarkStart w:id="6" w:name="_Toc149250770"/>
      <w:r>
        <w:t>Цель и задачи</w:t>
      </w:r>
      <w:bookmarkEnd w:id="6"/>
    </w:p>
    <w:p w14:paraId="00433625" w14:textId="23B52290" w:rsidR="00D54832" w:rsidRDefault="00666297" w:rsidP="00D54832">
      <w:r>
        <w:t>Целью в рамках настоящей работы является разработка проекта, включающего в себя ИС по заданной теме</w:t>
      </w:r>
      <w:r w:rsidR="00D54832">
        <w:t>.</w:t>
      </w:r>
    </w:p>
    <w:p w14:paraId="500A0CB9" w14:textId="77777777" w:rsidR="005959BF" w:rsidRDefault="005959BF" w:rsidP="005959BF">
      <w:bookmarkStart w:id="7" w:name="_Toc149250771"/>
      <w:r>
        <w:t>Задачами в рамках настоящей работы являются:</w:t>
      </w:r>
    </w:p>
    <w:p w14:paraId="2C96F125" w14:textId="3004EAED" w:rsidR="005959BF" w:rsidRDefault="005959BF" w:rsidP="005959BF">
      <w:pPr>
        <w:pStyle w:val="a0"/>
        <w:numPr>
          <w:ilvl w:val="0"/>
          <w:numId w:val="39"/>
        </w:numPr>
      </w:pPr>
      <w:r>
        <w:t xml:space="preserve">Спроектировать БД для ИС, которая будет хранить данные о </w:t>
      </w:r>
      <w:r w:rsidR="008B3DB7">
        <w:t>пользователях</w:t>
      </w:r>
      <w:r>
        <w:t xml:space="preserve">, </w:t>
      </w:r>
      <w:r w:rsidR="008B3DB7">
        <w:t>заданиях</w:t>
      </w:r>
      <w:r>
        <w:t xml:space="preserve">, </w:t>
      </w:r>
      <w:r w:rsidR="008B3DB7">
        <w:t>опросах и различной информации, учебного заведения</w:t>
      </w:r>
      <w:r>
        <w:t>.</w:t>
      </w:r>
    </w:p>
    <w:p w14:paraId="35ADED69" w14:textId="77777777" w:rsidR="005959BF" w:rsidRDefault="005959BF" w:rsidP="005959BF">
      <w:pPr>
        <w:pStyle w:val="a0"/>
        <w:numPr>
          <w:ilvl w:val="0"/>
          <w:numId w:val="39"/>
        </w:numPr>
      </w:pPr>
      <w:r>
        <w:t>Разработать пользовательский интерфейс ИС.</w:t>
      </w:r>
    </w:p>
    <w:p w14:paraId="6EB75C38" w14:textId="51954E8C" w:rsidR="00D54832" w:rsidRDefault="00D54832" w:rsidP="00666297">
      <w:pPr>
        <w:pStyle w:val="2"/>
      </w:pPr>
      <w:r>
        <w:t xml:space="preserve">Сведения об </w:t>
      </w:r>
      <w:r w:rsidR="003C7ED0">
        <w:t>исполнителях</w:t>
      </w:r>
      <w:bookmarkEnd w:id="7"/>
    </w:p>
    <w:p w14:paraId="79AAD43E" w14:textId="6DDD83E7" w:rsidR="0023081C" w:rsidRPr="001065F6" w:rsidRDefault="0023081C" w:rsidP="0023081C">
      <w:pPr>
        <w:rPr>
          <w:rFonts w:cs="Times New Roman"/>
        </w:rPr>
      </w:pPr>
      <w:bookmarkStart w:id="8" w:name="_Toc149250772"/>
      <w:r w:rsidRPr="001065F6">
        <w:rPr>
          <w:rFonts w:cs="Times New Roman"/>
        </w:rPr>
        <w:t xml:space="preserve">Исполнителем настоящей работы является студент ФГБОУ ВО </w:t>
      </w:r>
      <w:r>
        <w:rPr>
          <w:rFonts w:cs="Times New Roman"/>
        </w:rPr>
        <w:t>«</w:t>
      </w:r>
      <w:r w:rsidRPr="001065F6">
        <w:rPr>
          <w:rFonts w:cs="Times New Roman"/>
        </w:rPr>
        <w:t>Вятского государственного университета</w:t>
      </w:r>
      <w:r>
        <w:rPr>
          <w:rFonts w:cs="Times New Roman"/>
        </w:rPr>
        <w:t>»</w:t>
      </w:r>
      <w:r w:rsidRPr="001065F6">
        <w:rPr>
          <w:rFonts w:cs="Times New Roman"/>
        </w:rPr>
        <w:t xml:space="preserve"> (Колледжа </w:t>
      </w:r>
      <w:proofErr w:type="spellStart"/>
      <w:r w:rsidRPr="001065F6">
        <w:rPr>
          <w:rFonts w:cs="Times New Roman"/>
        </w:rPr>
        <w:t>ВятГУ</w:t>
      </w:r>
      <w:proofErr w:type="spellEnd"/>
      <w:r w:rsidRPr="001065F6">
        <w:rPr>
          <w:rFonts w:cs="Times New Roman"/>
        </w:rPr>
        <w:t>), группы ИСПк-</w:t>
      </w:r>
      <w:r>
        <w:rPr>
          <w:rFonts w:cs="Times New Roman"/>
        </w:rPr>
        <w:t>4</w:t>
      </w:r>
      <w:r w:rsidRPr="001065F6">
        <w:rPr>
          <w:rFonts w:cs="Times New Roman"/>
        </w:rPr>
        <w:t>0</w:t>
      </w:r>
      <w:r>
        <w:rPr>
          <w:rFonts w:cs="Times New Roman"/>
        </w:rPr>
        <w:t>3</w:t>
      </w:r>
      <w:r w:rsidRPr="001065F6">
        <w:rPr>
          <w:rFonts w:cs="Times New Roman"/>
        </w:rPr>
        <w:t xml:space="preserve">-52-00: </w:t>
      </w:r>
      <w:r w:rsidR="00570BB8">
        <w:rPr>
          <w:rFonts w:cs="Times New Roman"/>
        </w:rPr>
        <w:t>Корепанов</w:t>
      </w:r>
      <w:r>
        <w:rPr>
          <w:rFonts w:cs="Times New Roman"/>
        </w:rPr>
        <w:t xml:space="preserve"> </w:t>
      </w:r>
      <w:r w:rsidR="00570BB8">
        <w:rPr>
          <w:rFonts w:cs="Times New Roman"/>
        </w:rPr>
        <w:t>Сергей</w:t>
      </w:r>
      <w:r>
        <w:rPr>
          <w:rFonts w:cs="Times New Roman"/>
        </w:rPr>
        <w:t xml:space="preserve"> </w:t>
      </w:r>
      <w:r w:rsidR="00570BB8">
        <w:rPr>
          <w:rFonts w:cs="Times New Roman"/>
        </w:rPr>
        <w:t>Андреевич</w:t>
      </w:r>
      <w:r w:rsidRPr="001065F6">
        <w:rPr>
          <w:rFonts w:cs="Times New Roman"/>
        </w:rPr>
        <w:t>.</w:t>
      </w:r>
    </w:p>
    <w:p w14:paraId="124EA1B2" w14:textId="36004F4C" w:rsidR="003C7ED0" w:rsidRDefault="003C7ED0" w:rsidP="003C7ED0">
      <w:pPr>
        <w:pStyle w:val="2"/>
      </w:pPr>
      <w:r>
        <w:t>Сведения о заказчике</w:t>
      </w:r>
      <w:bookmarkEnd w:id="8"/>
    </w:p>
    <w:p w14:paraId="55FB9469" w14:textId="77777777" w:rsidR="008D1280" w:rsidRPr="001065F6" w:rsidRDefault="008D1280" w:rsidP="008D1280">
      <w:pPr>
        <w:rPr>
          <w:rFonts w:cs="Times New Roman"/>
        </w:rPr>
      </w:pPr>
      <w:bookmarkStart w:id="9" w:name="_Toc149250773"/>
      <w:r w:rsidRPr="001065F6">
        <w:rPr>
          <w:rFonts w:cs="Times New Roman"/>
        </w:rPr>
        <w:t xml:space="preserve">Заказчиком настоящей работы является коллектив преподавателей ФГБОУ ВО </w:t>
      </w:r>
      <w:r>
        <w:rPr>
          <w:rFonts w:cs="Times New Roman"/>
        </w:rPr>
        <w:t>«</w:t>
      </w:r>
      <w:r w:rsidRPr="001065F6">
        <w:rPr>
          <w:rFonts w:cs="Times New Roman"/>
        </w:rPr>
        <w:t>Вятского государственного университета</w:t>
      </w:r>
      <w:r>
        <w:rPr>
          <w:rFonts w:cs="Times New Roman"/>
        </w:rPr>
        <w:t xml:space="preserve">» </w:t>
      </w:r>
      <w:r w:rsidRPr="001065F6">
        <w:rPr>
          <w:rFonts w:cs="Times New Roman"/>
        </w:rPr>
        <w:t xml:space="preserve">(Колледжа </w:t>
      </w:r>
      <w:proofErr w:type="spellStart"/>
      <w:r w:rsidRPr="001065F6">
        <w:rPr>
          <w:rFonts w:cs="Times New Roman"/>
        </w:rPr>
        <w:t>ВятГУ</w:t>
      </w:r>
      <w:proofErr w:type="spellEnd"/>
      <w:r w:rsidRPr="001065F6">
        <w:rPr>
          <w:rFonts w:cs="Times New Roman"/>
        </w:rPr>
        <w:t xml:space="preserve">): </w:t>
      </w:r>
    </w:p>
    <w:p w14:paraId="2F79550A" w14:textId="77777777" w:rsidR="008D1280" w:rsidRDefault="008D1280" w:rsidP="008D1280">
      <w:pPr>
        <w:pStyle w:val="a0"/>
      </w:pPr>
      <w:bookmarkStart w:id="10" w:name="_Hlk147062291"/>
      <w:r>
        <w:t>руководитель образовательной программы, Сергеева Е. Г.</w:t>
      </w:r>
    </w:p>
    <w:p w14:paraId="5CC032C1" w14:textId="77777777" w:rsidR="008D1280" w:rsidRPr="009C47B6" w:rsidRDefault="008D1280" w:rsidP="008D1280">
      <w:pPr>
        <w:pStyle w:val="a0"/>
      </w:pPr>
      <w:r>
        <w:t>руководитель учебной практики, Долженкова М. Л.</w:t>
      </w:r>
    </w:p>
    <w:bookmarkEnd w:id="10"/>
    <w:p w14:paraId="5F54DD2F" w14:textId="187904ED" w:rsidR="00D54832" w:rsidRDefault="006D1743" w:rsidP="006D1743">
      <w:pPr>
        <w:pStyle w:val="2"/>
      </w:pPr>
      <w:r>
        <w:t>Сроки разработки</w:t>
      </w:r>
      <w:bookmarkEnd w:id="9"/>
    </w:p>
    <w:p w14:paraId="3E3FC273" w14:textId="4B8E538E" w:rsidR="003C7ED0" w:rsidRPr="003C7ED0" w:rsidRDefault="003C7ED0" w:rsidP="003C7ED0">
      <w:r>
        <w:t>Сроки исполнения работ:</w:t>
      </w:r>
    </w:p>
    <w:p w14:paraId="18DCDB13" w14:textId="4911FB98" w:rsidR="006D1743" w:rsidRDefault="006D1743" w:rsidP="003C7ED0">
      <w:r>
        <w:t>Начало разработки – 0</w:t>
      </w:r>
      <w:r w:rsidR="00866DEE">
        <w:t>1</w:t>
      </w:r>
      <w:r>
        <w:t>.</w:t>
      </w:r>
      <w:r w:rsidR="00FD198C">
        <w:t>10</w:t>
      </w:r>
      <w:r>
        <w:t>.202</w:t>
      </w:r>
      <w:r w:rsidR="00124C2E">
        <w:t>4</w:t>
      </w:r>
      <w:r>
        <w:t>.</w:t>
      </w:r>
    </w:p>
    <w:p w14:paraId="29ED5358" w14:textId="7BCC27BA" w:rsidR="006D1743" w:rsidRDefault="006D1743" w:rsidP="003C7ED0">
      <w:pPr>
        <w:rPr>
          <w:lang w:val="en-US"/>
        </w:rPr>
      </w:pPr>
      <w:r>
        <w:t>Окончание</w:t>
      </w:r>
      <w:r w:rsidRPr="00756E2C">
        <w:t xml:space="preserve"> разработки –</w:t>
      </w:r>
      <w:r w:rsidR="00FD198C">
        <w:t>01</w:t>
      </w:r>
      <w:r>
        <w:t>.</w:t>
      </w:r>
      <w:r w:rsidR="00866DEE">
        <w:t>12</w:t>
      </w:r>
      <w:r>
        <w:t>.202</w:t>
      </w:r>
      <w:r w:rsidR="00124C2E">
        <w:t>4</w:t>
      </w:r>
      <w:r w:rsidRPr="00756E2C">
        <w:rPr>
          <w:lang w:val="en-US"/>
        </w:rPr>
        <w:t>.</w:t>
      </w:r>
    </w:p>
    <w:p w14:paraId="2F40D72A" w14:textId="264BA214" w:rsidR="006D1743" w:rsidRDefault="006D1743" w:rsidP="006D1743">
      <w:pPr>
        <w:pStyle w:val="2"/>
      </w:pPr>
      <w:bookmarkStart w:id="11" w:name="_Toc149250774"/>
      <w:r>
        <w:t>Назначение разработки</w:t>
      </w:r>
      <w:bookmarkEnd w:id="11"/>
    </w:p>
    <w:p w14:paraId="2D98F0A8" w14:textId="77777777" w:rsidR="00D42396" w:rsidRPr="001065F6" w:rsidRDefault="00D42396" w:rsidP="00D42396">
      <w:pPr>
        <w:rPr>
          <w:rFonts w:cs="Times New Roman"/>
          <w:szCs w:val="24"/>
          <w:shd w:val="clear" w:color="auto" w:fill="FFFFFF"/>
        </w:rPr>
      </w:pPr>
      <w:bookmarkStart w:id="12" w:name="_Hlk101863725"/>
      <w:bookmarkStart w:id="13" w:name="_Hlk102201276"/>
      <w:r w:rsidRPr="001065F6">
        <w:rPr>
          <w:rFonts w:cs="Times New Roman"/>
          <w:szCs w:val="24"/>
          <w:shd w:val="clear" w:color="auto" w:fill="FFFFFF"/>
        </w:rPr>
        <w:t>Функциональным назначением программного продукта является:</w:t>
      </w:r>
    </w:p>
    <w:p w14:paraId="23B9C94F" w14:textId="77777777" w:rsidR="00035767" w:rsidRDefault="00035767" w:rsidP="00D42396">
      <w:pPr>
        <w:pStyle w:val="a0"/>
      </w:pPr>
      <w:r w:rsidRPr="00035767">
        <w:t>Обеспечение доступа к расписанию занятий.</w:t>
      </w:r>
    </w:p>
    <w:p w14:paraId="0E1CDA22" w14:textId="77777777" w:rsidR="00035767" w:rsidRDefault="00035767" w:rsidP="00D42396">
      <w:pPr>
        <w:pStyle w:val="a0"/>
      </w:pPr>
      <w:r w:rsidRPr="00035767">
        <w:t>Просмотр и управление оценками.</w:t>
      </w:r>
    </w:p>
    <w:p w14:paraId="7429AB75" w14:textId="77777777" w:rsidR="00035767" w:rsidRDefault="00035767" w:rsidP="00D42396">
      <w:pPr>
        <w:pStyle w:val="a0"/>
      </w:pPr>
      <w:r w:rsidRPr="00035767">
        <w:lastRenderedPageBreak/>
        <w:t>Доступ к учебным материалам.</w:t>
      </w:r>
    </w:p>
    <w:p w14:paraId="16095029" w14:textId="0B17C428" w:rsidR="00D42396" w:rsidRPr="00974BE7" w:rsidRDefault="00035767" w:rsidP="00D42396">
      <w:pPr>
        <w:pStyle w:val="a0"/>
        <w:rPr>
          <w:rStyle w:val="normaltextrun"/>
        </w:rPr>
      </w:pPr>
      <w:r w:rsidRPr="00035767">
        <w:t>Упрощение взаимодействия с преподавателями.</w:t>
      </w:r>
    </w:p>
    <w:bookmarkEnd w:id="12"/>
    <w:bookmarkEnd w:id="13"/>
    <w:p w14:paraId="0160B906" w14:textId="50740358" w:rsidR="006D1743" w:rsidRPr="005B4681" w:rsidRDefault="00035767" w:rsidP="005B4681">
      <w:pPr>
        <w:pStyle w:val="a0"/>
        <w:numPr>
          <w:ilvl w:val="0"/>
          <w:numId w:val="0"/>
        </w:numPr>
        <w:ind w:firstLine="851"/>
        <w:rPr>
          <w:rFonts w:cs="Times New Roman"/>
        </w:rPr>
      </w:pPr>
      <w:r w:rsidRPr="00035767">
        <w:rPr>
          <w:rFonts w:cs="Times New Roman"/>
        </w:rPr>
        <w:t>Эксплуатационное назначение: система должна использоваться для взаимодействия студентов с учебными ресурсами в образовательных учреждениях.</w:t>
      </w:r>
      <w:r w:rsidR="006D1743">
        <w:br w:type="page"/>
      </w:r>
    </w:p>
    <w:p w14:paraId="4A982DFD" w14:textId="57BB5FF8" w:rsidR="00D54832" w:rsidRDefault="006D1743" w:rsidP="006D1743">
      <w:pPr>
        <w:pStyle w:val="1"/>
      </w:pPr>
      <w:bookmarkStart w:id="14" w:name="_Toc149250775"/>
      <w:r>
        <w:lastRenderedPageBreak/>
        <w:t>Описание предметной области</w:t>
      </w:r>
      <w:bookmarkEnd w:id="14"/>
    </w:p>
    <w:p w14:paraId="19BECDDD" w14:textId="2139CB52" w:rsidR="00F04280" w:rsidRDefault="00F04280" w:rsidP="00F04280">
      <w:r>
        <w:t>Предметной областью информационной системы для управления личным кабинетом студента является университет или учебное заведение, в котором учится студент. Студенты посещают университет, и осуществляется учёт их активности в системе. Управление учебным процессом студента, включая расписание занятий, оценки, регистрацию на опросы и другие аспекты учебы, осуществляется через личный кабинет студента.</w:t>
      </w:r>
    </w:p>
    <w:p w14:paraId="47EC68F5" w14:textId="77777777" w:rsidR="00F04280" w:rsidRDefault="00F04280" w:rsidP="00F04280"/>
    <w:p w14:paraId="4C0E4B20" w14:textId="0D899EBA" w:rsidR="00F04280" w:rsidRDefault="00F04280" w:rsidP="00F04280">
      <w:r>
        <w:t>База данных информационной системы для личного кабинета студента должна обеспечивать эффективное управление данными студента, включая личные данные, академическую информацию, историю курсов и результаты заданий. Данная информационная система имеет аналоги в других учебных заведениях, которые также предоставляют студентам возможность управлять своим образовательным процессом через интернет-платформы или мобильные приложения.</w:t>
      </w:r>
    </w:p>
    <w:p w14:paraId="744D927D" w14:textId="77777777" w:rsidR="00FE39E8" w:rsidRDefault="006D1743" w:rsidP="00FE39E8">
      <w:r>
        <w:t xml:space="preserve">На сегодняшний день существуют аналоги, представленные в </w:t>
      </w:r>
      <w:r w:rsidR="00FE39E8">
        <w:t>пунктах</w:t>
      </w:r>
      <w:r>
        <w:t xml:space="preserve"> </w:t>
      </w:r>
      <w:r w:rsidR="00FE39E8">
        <w:t>4.</w:t>
      </w:r>
      <w:r>
        <w:t>1</w:t>
      </w:r>
      <w:r w:rsidR="00FE39E8">
        <w:t xml:space="preserve"> – 4.5</w:t>
      </w:r>
      <w:r>
        <w:t>.</w:t>
      </w:r>
    </w:p>
    <w:p w14:paraId="350BBDFC" w14:textId="78A7747D" w:rsidR="00FE39E8" w:rsidRDefault="00FE39E8" w:rsidP="00FE39E8">
      <w:pPr>
        <w:pStyle w:val="2"/>
      </w:pPr>
      <w:bookmarkStart w:id="15" w:name="_Toc149250776"/>
      <w:r>
        <w:t>Аналог 1</w:t>
      </w:r>
      <w:bookmarkEnd w:id="15"/>
    </w:p>
    <w:p w14:paraId="4B2CD978" w14:textId="33FA4153" w:rsidR="00FE39E8" w:rsidRDefault="00FE39E8" w:rsidP="00FE39E8">
      <w:r>
        <w:t xml:space="preserve">Google </w:t>
      </w:r>
      <w:proofErr w:type="spellStart"/>
      <w:r>
        <w:t>Classroom</w:t>
      </w:r>
      <w:proofErr w:type="spellEnd"/>
      <w:r>
        <w:t xml:space="preserve"> - образовательная платформа от Google, предназначенная для создания и управления онлайн-курсами. Позволяет учителям и студентам обмениваться материалами, заданиями и обратной связью.</w:t>
      </w:r>
    </w:p>
    <w:p w14:paraId="22A8DB14" w14:textId="53F72441" w:rsidR="00D73D26" w:rsidRDefault="00D73D26" w:rsidP="00FE39E8">
      <w:pPr>
        <w:rPr>
          <w:lang w:val="en-US"/>
        </w:rPr>
      </w:pPr>
      <w:r w:rsidRPr="00D73D26">
        <w:rPr>
          <w:noProof/>
          <w:lang w:val="en-US"/>
        </w:rPr>
        <w:drawing>
          <wp:inline distT="0" distB="0" distL="0" distR="0" wp14:anchorId="67FE3185" wp14:editId="0573AA1E">
            <wp:extent cx="5645562" cy="2933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1735" cy="294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BB56" w14:textId="0C67711F" w:rsidR="00D73D26" w:rsidRPr="009A539C" w:rsidRDefault="00D73D26" w:rsidP="00D73D26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color w:val="000000"/>
          <w:lang w:val="en-US"/>
        </w:rPr>
      </w:pPr>
      <w:r>
        <w:rPr>
          <w:rFonts w:eastAsia="Times New Roman" w:cs="Times New Roman"/>
          <w:color w:val="000000"/>
          <w:szCs w:val="24"/>
        </w:rPr>
        <w:t>Рисунок</w:t>
      </w:r>
      <w:r w:rsidRPr="009A539C">
        <w:rPr>
          <w:rFonts w:eastAsia="Times New Roman" w:cs="Times New Roman"/>
          <w:color w:val="000000"/>
          <w:szCs w:val="24"/>
          <w:lang w:val="en-US"/>
        </w:rPr>
        <w:t xml:space="preserve"> 1 — </w:t>
      </w:r>
      <w:r w:rsidR="009A539C">
        <w:rPr>
          <w:rFonts w:eastAsia="Times New Roman" w:cs="Times New Roman"/>
          <w:color w:val="000000"/>
          <w:szCs w:val="24"/>
        </w:rPr>
        <w:t>сайт</w:t>
      </w:r>
      <w:r w:rsidR="009A539C" w:rsidRPr="009A539C">
        <w:rPr>
          <w:rFonts w:eastAsia="Times New Roman" w:cs="Times New Roman"/>
          <w:color w:val="000000"/>
          <w:szCs w:val="24"/>
          <w:lang w:val="en-US"/>
        </w:rPr>
        <w:t xml:space="preserve"> </w:t>
      </w:r>
      <w:r w:rsidR="009A539C">
        <w:rPr>
          <w:rFonts w:eastAsia="Times New Roman" w:cs="Times New Roman"/>
          <w:color w:val="000000"/>
          <w:szCs w:val="24"/>
        </w:rPr>
        <w:t>платформы</w:t>
      </w:r>
      <w:r w:rsidR="009A539C" w:rsidRPr="009A539C">
        <w:rPr>
          <w:rFonts w:eastAsia="Times New Roman" w:cs="Times New Roman"/>
          <w:color w:val="000000"/>
          <w:szCs w:val="24"/>
          <w:lang w:val="en-US"/>
        </w:rPr>
        <w:t xml:space="preserve"> </w:t>
      </w:r>
      <w:r w:rsidR="009A539C">
        <w:rPr>
          <w:rFonts w:eastAsia="Times New Roman" w:cs="Times New Roman"/>
          <w:color w:val="000000"/>
          <w:szCs w:val="24"/>
          <w:lang w:val="en-US"/>
        </w:rPr>
        <w:t>Google</w:t>
      </w:r>
      <w:r w:rsidR="009A539C" w:rsidRPr="009A539C">
        <w:rPr>
          <w:rFonts w:eastAsia="Times New Roman" w:cs="Times New Roman"/>
          <w:color w:val="000000"/>
          <w:szCs w:val="24"/>
          <w:lang w:val="en-US"/>
        </w:rPr>
        <w:t xml:space="preserve"> </w:t>
      </w:r>
      <w:r w:rsidR="009A539C">
        <w:rPr>
          <w:rFonts w:eastAsia="Times New Roman" w:cs="Times New Roman"/>
          <w:color w:val="000000"/>
          <w:szCs w:val="24"/>
          <w:lang w:val="en-US"/>
        </w:rPr>
        <w:t>Classroom</w:t>
      </w:r>
    </w:p>
    <w:p w14:paraId="3B5607AD" w14:textId="77777777" w:rsidR="00FE39E8" w:rsidRPr="00A435F8" w:rsidRDefault="00FE39E8" w:rsidP="00FE39E8">
      <w:pPr>
        <w:rPr>
          <w:lang w:val="en-US"/>
        </w:rPr>
      </w:pPr>
      <w:r>
        <w:t>Преимущества</w:t>
      </w:r>
      <w:r w:rsidRPr="00A435F8">
        <w:rPr>
          <w:lang w:val="en-US"/>
        </w:rPr>
        <w:t>:</w:t>
      </w:r>
    </w:p>
    <w:p w14:paraId="0C465F64" w14:textId="6B02A806" w:rsidR="00FE39E8" w:rsidRDefault="00FE39E8" w:rsidP="00FE39E8">
      <w:pPr>
        <w:pStyle w:val="a0"/>
        <w:numPr>
          <w:ilvl w:val="0"/>
          <w:numId w:val="32"/>
        </w:numPr>
        <w:ind w:left="0" w:firstLine="851"/>
      </w:pPr>
      <w:r>
        <w:t xml:space="preserve">простой интерфейс, </w:t>
      </w:r>
    </w:p>
    <w:p w14:paraId="067B72D3" w14:textId="6104EFE4" w:rsidR="00FE39E8" w:rsidRDefault="00FE39E8" w:rsidP="00FE39E8">
      <w:pPr>
        <w:pStyle w:val="a0"/>
        <w:numPr>
          <w:ilvl w:val="0"/>
          <w:numId w:val="32"/>
        </w:numPr>
        <w:ind w:left="0" w:firstLine="851"/>
      </w:pPr>
      <w:r>
        <w:t xml:space="preserve">интеграция с другими Google-сервисами (Google </w:t>
      </w:r>
      <w:proofErr w:type="spellStart"/>
      <w:r>
        <w:t>Docs</w:t>
      </w:r>
      <w:proofErr w:type="spellEnd"/>
      <w:r>
        <w:t xml:space="preserve">, Google Drive); </w:t>
      </w:r>
    </w:p>
    <w:p w14:paraId="577C5A7F" w14:textId="260CE924" w:rsidR="00FE39E8" w:rsidRPr="00FE39E8" w:rsidRDefault="00FE39E8" w:rsidP="00FE39E8">
      <w:pPr>
        <w:pStyle w:val="a0"/>
        <w:numPr>
          <w:ilvl w:val="0"/>
          <w:numId w:val="32"/>
        </w:numPr>
        <w:ind w:left="0" w:firstLine="851"/>
      </w:pPr>
      <w:r>
        <w:lastRenderedPageBreak/>
        <w:t>удобство для использования в школах и университетах;</w:t>
      </w:r>
    </w:p>
    <w:p w14:paraId="6A08582B" w14:textId="48F0C32C" w:rsidR="00FE39E8" w:rsidRDefault="00FE39E8" w:rsidP="00FE39E8">
      <w:pPr>
        <w:pStyle w:val="a0"/>
        <w:numPr>
          <w:ilvl w:val="0"/>
          <w:numId w:val="32"/>
        </w:numPr>
        <w:ind w:left="0" w:firstLine="851"/>
      </w:pPr>
      <w:r>
        <w:t>бесплатное использование для учебных заведений.</w:t>
      </w:r>
    </w:p>
    <w:p w14:paraId="000EED32" w14:textId="77777777" w:rsidR="00FE39E8" w:rsidRDefault="00FE39E8" w:rsidP="00FE39E8">
      <w:r>
        <w:t xml:space="preserve">Недостатки: </w:t>
      </w:r>
    </w:p>
    <w:p w14:paraId="559A59EE" w14:textId="0B63FF68" w:rsidR="00FE39E8" w:rsidRPr="00FE39E8" w:rsidRDefault="00FE39E8" w:rsidP="00FE39E8">
      <w:pPr>
        <w:pStyle w:val="a0"/>
        <w:numPr>
          <w:ilvl w:val="0"/>
          <w:numId w:val="32"/>
        </w:numPr>
        <w:ind w:left="0" w:firstLine="851"/>
      </w:pPr>
      <w:r>
        <w:t>Ограниченные возможности настройки и персонализации;</w:t>
      </w:r>
    </w:p>
    <w:p w14:paraId="27B1600C" w14:textId="0B254589" w:rsidR="00FE39E8" w:rsidRPr="00FE39E8" w:rsidRDefault="00FE39E8" w:rsidP="00FE39E8">
      <w:pPr>
        <w:pStyle w:val="a0"/>
        <w:numPr>
          <w:ilvl w:val="0"/>
          <w:numId w:val="32"/>
        </w:numPr>
        <w:ind w:left="0" w:firstLine="851"/>
      </w:pPr>
      <w:r>
        <w:t>не особо мощные инструменты, для сложных образовательных курсов.</w:t>
      </w:r>
    </w:p>
    <w:p w14:paraId="526FCF54" w14:textId="73323CC6" w:rsidR="00FE39E8" w:rsidRDefault="00FE39E8" w:rsidP="00FE39E8">
      <w:pPr>
        <w:pStyle w:val="2"/>
      </w:pPr>
      <w:bookmarkStart w:id="16" w:name="_Toc149250777"/>
      <w:r>
        <w:t>Аналог 2</w:t>
      </w:r>
      <w:bookmarkEnd w:id="16"/>
    </w:p>
    <w:p w14:paraId="695267DF" w14:textId="6B17C944" w:rsidR="0075116F" w:rsidRDefault="0075116F" w:rsidP="0075116F">
      <w:proofErr w:type="spellStart"/>
      <w:r>
        <w:t>Moodle</w:t>
      </w:r>
      <w:proofErr w:type="spellEnd"/>
      <w:r>
        <w:t xml:space="preserve"> - открытая образовательная платформа с отличными возможностями настройки. Используется для создания виртуальных классов и предоставления учебных материалов, а также для оценивания студентов.</w:t>
      </w:r>
    </w:p>
    <w:p w14:paraId="0A912008" w14:textId="776B716C" w:rsidR="00D73D26" w:rsidRDefault="00D73D26" w:rsidP="0075116F">
      <w:r w:rsidRPr="00D73D26">
        <w:rPr>
          <w:noProof/>
        </w:rPr>
        <w:drawing>
          <wp:inline distT="0" distB="0" distL="0" distR="0" wp14:anchorId="46B1CE75" wp14:editId="64B2FBEB">
            <wp:extent cx="5675765" cy="3676316"/>
            <wp:effectExtent l="0" t="0" r="127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3747" cy="368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4128" w14:textId="3C945908" w:rsidR="009A539C" w:rsidRPr="00A435F8" w:rsidRDefault="009A539C" w:rsidP="009A539C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color w:val="000000"/>
        </w:rPr>
      </w:pPr>
      <w:r>
        <w:rPr>
          <w:rFonts w:eastAsia="Times New Roman" w:cs="Times New Roman"/>
          <w:color w:val="000000"/>
          <w:szCs w:val="24"/>
        </w:rPr>
        <w:t xml:space="preserve">Рисунок </w:t>
      </w:r>
      <w:r w:rsidRPr="00A435F8">
        <w:rPr>
          <w:rFonts w:eastAsia="Times New Roman" w:cs="Times New Roman"/>
          <w:color w:val="000000"/>
          <w:szCs w:val="24"/>
        </w:rPr>
        <w:t>2</w:t>
      </w:r>
      <w:r>
        <w:rPr>
          <w:rFonts w:eastAsia="Times New Roman" w:cs="Times New Roman"/>
          <w:color w:val="000000"/>
          <w:szCs w:val="24"/>
        </w:rPr>
        <w:t xml:space="preserve"> — сайт</w:t>
      </w:r>
      <w:r w:rsidRPr="00A435F8">
        <w:rPr>
          <w:rFonts w:eastAsia="Times New Roman" w:cs="Times New Roman"/>
          <w:color w:val="000000"/>
          <w:szCs w:val="24"/>
        </w:rPr>
        <w:t xml:space="preserve"> </w:t>
      </w:r>
      <w:r>
        <w:rPr>
          <w:rFonts w:eastAsia="Times New Roman" w:cs="Times New Roman"/>
          <w:color w:val="000000"/>
          <w:szCs w:val="24"/>
        </w:rPr>
        <w:t>платформы</w:t>
      </w:r>
      <w:r w:rsidRPr="00A435F8">
        <w:rPr>
          <w:rFonts w:eastAsia="Times New Roman" w:cs="Times New Roman"/>
          <w:color w:val="000000"/>
          <w:szCs w:val="24"/>
        </w:rPr>
        <w:t xml:space="preserve"> </w:t>
      </w:r>
      <w:r>
        <w:rPr>
          <w:rFonts w:eastAsia="Times New Roman" w:cs="Times New Roman"/>
          <w:color w:val="000000"/>
          <w:szCs w:val="24"/>
          <w:lang w:val="en-US"/>
        </w:rPr>
        <w:t>Moodle</w:t>
      </w:r>
    </w:p>
    <w:p w14:paraId="5C56BC6A" w14:textId="77777777" w:rsidR="0075116F" w:rsidRDefault="0075116F" w:rsidP="0075116F">
      <w:r>
        <w:t xml:space="preserve">Преимущества: </w:t>
      </w:r>
    </w:p>
    <w:p w14:paraId="0A123990" w14:textId="46ADFF79" w:rsidR="0075116F" w:rsidRPr="0075116F" w:rsidRDefault="0075116F" w:rsidP="0075116F">
      <w:pPr>
        <w:pStyle w:val="a0"/>
        <w:numPr>
          <w:ilvl w:val="0"/>
          <w:numId w:val="33"/>
        </w:numPr>
        <w:ind w:left="0" w:firstLine="851"/>
      </w:pPr>
      <w:r>
        <w:t xml:space="preserve">высокая гибкость и </w:t>
      </w:r>
      <w:proofErr w:type="spellStart"/>
      <w:r>
        <w:t>настраиваемость</w:t>
      </w:r>
      <w:proofErr w:type="spellEnd"/>
      <w:r>
        <w:t>;</w:t>
      </w:r>
    </w:p>
    <w:p w14:paraId="6F30D2B3" w14:textId="45FBADD9" w:rsidR="0075116F" w:rsidRDefault="0075116F" w:rsidP="0075116F">
      <w:pPr>
        <w:pStyle w:val="a0"/>
        <w:numPr>
          <w:ilvl w:val="0"/>
          <w:numId w:val="33"/>
        </w:numPr>
        <w:ind w:left="0" w:firstLine="851"/>
      </w:pPr>
      <w:r>
        <w:t>богатый набор функционала;</w:t>
      </w:r>
    </w:p>
    <w:p w14:paraId="682CF2F4" w14:textId="09AD6163" w:rsidR="0075116F" w:rsidRDefault="0075116F" w:rsidP="0075116F">
      <w:pPr>
        <w:pStyle w:val="a0"/>
        <w:numPr>
          <w:ilvl w:val="0"/>
          <w:numId w:val="33"/>
        </w:numPr>
        <w:ind w:left="0" w:firstLine="851"/>
      </w:pPr>
      <w:r>
        <w:t>поддержка различных типов образовательных материалов;</w:t>
      </w:r>
    </w:p>
    <w:p w14:paraId="5E716E6D" w14:textId="02133BA9" w:rsidR="0075116F" w:rsidRDefault="0075116F" w:rsidP="0075116F">
      <w:pPr>
        <w:pStyle w:val="a0"/>
        <w:numPr>
          <w:ilvl w:val="0"/>
          <w:numId w:val="33"/>
        </w:numPr>
        <w:ind w:left="0" w:firstLine="851"/>
      </w:pPr>
      <w:r>
        <w:t>большое сообщество пользователей;</w:t>
      </w:r>
    </w:p>
    <w:p w14:paraId="3E27A126" w14:textId="1F7173BA" w:rsidR="0075116F" w:rsidRDefault="0075116F" w:rsidP="0075116F">
      <w:pPr>
        <w:pStyle w:val="a0"/>
        <w:numPr>
          <w:ilvl w:val="0"/>
          <w:numId w:val="33"/>
        </w:numPr>
        <w:ind w:left="0" w:firstLine="851"/>
      </w:pPr>
      <w:r>
        <w:t>бесплатное и с открытым исходным кодом.</w:t>
      </w:r>
    </w:p>
    <w:p w14:paraId="6B0D1ED4" w14:textId="77777777" w:rsidR="0075116F" w:rsidRDefault="0075116F" w:rsidP="0075116F">
      <w:r>
        <w:t xml:space="preserve">Недостатки: </w:t>
      </w:r>
    </w:p>
    <w:p w14:paraId="3D377E9B" w14:textId="186E928E" w:rsidR="0075116F" w:rsidRDefault="0075116F" w:rsidP="0075116F">
      <w:pPr>
        <w:pStyle w:val="a0"/>
        <w:numPr>
          <w:ilvl w:val="0"/>
          <w:numId w:val="33"/>
        </w:numPr>
        <w:ind w:left="0" w:firstLine="851"/>
      </w:pPr>
      <w:r>
        <w:t>сложность в настройке для новых пользователей и администраторов;</w:t>
      </w:r>
    </w:p>
    <w:p w14:paraId="09BC47BD" w14:textId="7164A5BF" w:rsidR="0075116F" w:rsidRPr="0075116F" w:rsidRDefault="0075116F" w:rsidP="0075116F">
      <w:pPr>
        <w:pStyle w:val="a0"/>
        <w:numPr>
          <w:ilvl w:val="0"/>
          <w:numId w:val="33"/>
        </w:numPr>
        <w:ind w:left="0" w:firstLine="851"/>
      </w:pPr>
      <w:r>
        <w:lastRenderedPageBreak/>
        <w:t>может потребовать значительных технических знаний.</w:t>
      </w:r>
    </w:p>
    <w:p w14:paraId="38EE2571" w14:textId="56C79246" w:rsidR="00FE39E8" w:rsidRDefault="00FE39E8" w:rsidP="00FE39E8">
      <w:pPr>
        <w:pStyle w:val="2"/>
      </w:pPr>
      <w:bookmarkStart w:id="17" w:name="_Toc149250778"/>
      <w:r>
        <w:t>Аналог 3</w:t>
      </w:r>
      <w:bookmarkEnd w:id="17"/>
    </w:p>
    <w:p w14:paraId="06FE7812" w14:textId="295FBBD6" w:rsidR="0075116F" w:rsidRDefault="0075116F" w:rsidP="0075116F">
      <w:proofErr w:type="spellStart"/>
      <w:r>
        <w:t>Blackboard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- интегрированная система управления обучением для создания интерактивных учебных курсов. Включает в себя инструменты для общения, оценивания и коллаборации.</w:t>
      </w:r>
    </w:p>
    <w:p w14:paraId="58B5D64F" w14:textId="6758E17D" w:rsidR="00D73D26" w:rsidRDefault="00D73D26" w:rsidP="0075116F">
      <w:r w:rsidRPr="00D73D26">
        <w:rPr>
          <w:noProof/>
        </w:rPr>
        <w:drawing>
          <wp:inline distT="0" distB="0" distL="0" distR="0" wp14:anchorId="44F4C9BB" wp14:editId="3A11F7B1">
            <wp:extent cx="5746750" cy="3740878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4749" cy="374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6129" w14:textId="1A408888" w:rsidR="009A539C" w:rsidRPr="009A539C" w:rsidRDefault="009A539C" w:rsidP="009A539C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color w:val="000000"/>
        </w:rPr>
      </w:pPr>
      <w:r>
        <w:rPr>
          <w:rFonts w:eastAsia="Times New Roman" w:cs="Times New Roman"/>
          <w:color w:val="000000"/>
          <w:szCs w:val="24"/>
        </w:rPr>
        <w:t xml:space="preserve">Рисунок </w:t>
      </w:r>
      <w:r w:rsidRPr="009A539C">
        <w:rPr>
          <w:rFonts w:eastAsia="Times New Roman" w:cs="Times New Roman"/>
          <w:color w:val="000000"/>
          <w:szCs w:val="24"/>
        </w:rPr>
        <w:t>3</w:t>
      </w:r>
      <w:r>
        <w:rPr>
          <w:rFonts w:eastAsia="Times New Roman" w:cs="Times New Roman"/>
          <w:color w:val="000000"/>
          <w:szCs w:val="24"/>
        </w:rPr>
        <w:t xml:space="preserve"> — сайт</w:t>
      </w:r>
      <w:r w:rsidRPr="009A539C">
        <w:rPr>
          <w:rFonts w:eastAsia="Times New Roman" w:cs="Times New Roman"/>
          <w:color w:val="000000"/>
          <w:szCs w:val="24"/>
        </w:rPr>
        <w:t xml:space="preserve"> </w:t>
      </w:r>
      <w:r>
        <w:rPr>
          <w:rFonts w:eastAsia="Times New Roman" w:cs="Times New Roman"/>
          <w:color w:val="000000"/>
          <w:szCs w:val="24"/>
        </w:rPr>
        <w:t>платформы</w:t>
      </w:r>
      <w:r w:rsidRPr="009A539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t>Blackboard</w:t>
      </w:r>
      <w:proofErr w:type="spellEnd"/>
      <w:r>
        <w:t xml:space="preserve"> </w:t>
      </w:r>
      <w:proofErr w:type="spellStart"/>
      <w:r>
        <w:t>Learn</w:t>
      </w:r>
      <w:proofErr w:type="spellEnd"/>
    </w:p>
    <w:p w14:paraId="2DD4A288" w14:textId="77777777" w:rsidR="0075116F" w:rsidRDefault="0075116F" w:rsidP="0075116F">
      <w:r>
        <w:t xml:space="preserve">Преимущества: </w:t>
      </w:r>
    </w:p>
    <w:p w14:paraId="5698A13C" w14:textId="078CCB0C" w:rsidR="0075116F" w:rsidRDefault="0075116F" w:rsidP="0075116F">
      <w:pPr>
        <w:pStyle w:val="a0"/>
        <w:numPr>
          <w:ilvl w:val="0"/>
          <w:numId w:val="34"/>
        </w:numPr>
        <w:ind w:left="0" w:firstLine="851"/>
      </w:pPr>
      <w:r>
        <w:t>мощные инструменты для создания интерактивных уроков и курсов;</w:t>
      </w:r>
    </w:p>
    <w:p w14:paraId="2ABB3BC4" w14:textId="6A900B18" w:rsidR="0075116F" w:rsidRDefault="0075116F" w:rsidP="0075116F">
      <w:pPr>
        <w:pStyle w:val="a0"/>
        <w:numPr>
          <w:ilvl w:val="0"/>
          <w:numId w:val="34"/>
        </w:numPr>
        <w:ind w:left="0" w:firstLine="851"/>
      </w:pPr>
      <w:r>
        <w:t>высокий уровень безопасности;</w:t>
      </w:r>
    </w:p>
    <w:p w14:paraId="6B51116B" w14:textId="462C40B5" w:rsidR="0075116F" w:rsidRDefault="0075116F" w:rsidP="0075116F">
      <w:pPr>
        <w:pStyle w:val="a0"/>
        <w:numPr>
          <w:ilvl w:val="0"/>
          <w:numId w:val="34"/>
        </w:numPr>
        <w:ind w:left="0" w:firstLine="851"/>
      </w:pPr>
      <w:r>
        <w:t>интеграция с другими образовательными приложениями и системами.</w:t>
      </w:r>
    </w:p>
    <w:p w14:paraId="3B6F50D1" w14:textId="77777777" w:rsidR="0075116F" w:rsidRDefault="0075116F" w:rsidP="0075116F">
      <w:r>
        <w:t xml:space="preserve">Недостатки: </w:t>
      </w:r>
    </w:p>
    <w:p w14:paraId="1135DE11" w14:textId="3181B850" w:rsidR="0075116F" w:rsidRDefault="0075116F" w:rsidP="0075116F">
      <w:pPr>
        <w:pStyle w:val="a0"/>
        <w:numPr>
          <w:ilvl w:val="0"/>
          <w:numId w:val="34"/>
        </w:numPr>
        <w:ind w:left="0" w:firstLine="851"/>
      </w:pPr>
      <w:r>
        <w:t>высокая стоимость лицензии и обслуживания;</w:t>
      </w:r>
    </w:p>
    <w:p w14:paraId="2003E945" w14:textId="1ED24BDD" w:rsidR="0075116F" w:rsidRDefault="0075116F" w:rsidP="0075116F">
      <w:pPr>
        <w:pStyle w:val="a0"/>
        <w:numPr>
          <w:ilvl w:val="0"/>
          <w:numId w:val="34"/>
        </w:numPr>
        <w:ind w:left="0" w:firstLine="851"/>
      </w:pPr>
      <w:r>
        <w:t>сложный интерфейс для пользователей;</w:t>
      </w:r>
    </w:p>
    <w:p w14:paraId="16E003CB" w14:textId="5A94F83C" w:rsidR="0075116F" w:rsidRPr="0075116F" w:rsidRDefault="0075116F" w:rsidP="0075116F">
      <w:pPr>
        <w:pStyle w:val="a0"/>
        <w:numPr>
          <w:ilvl w:val="0"/>
          <w:numId w:val="34"/>
        </w:numPr>
        <w:ind w:left="0" w:firstLine="851"/>
      </w:pPr>
      <w:r>
        <w:t>возможны проблемы с поддержкой.</w:t>
      </w:r>
    </w:p>
    <w:p w14:paraId="09363A2E" w14:textId="0EB602A2" w:rsidR="00FE39E8" w:rsidRDefault="00FE39E8" w:rsidP="00FE39E8">
      <w:pPr>
        <w:pStyle w:val="2"/>
      </w:pPr>
      <w:bookmarkStart w:id="18" w:name="_Toc149250779"/>
      <w:r>
        <w:lastRenderedPageBreak/>
        <w:t>Аналог 4</w:t>
      </w:r>
      <w:bookmarkEnd w:id="18"/>
    </w:p>
    <w:p w14:paraId="778FCC87" w14:textId="5E580D94" w:rsidR="0075116F" w:rsidRDefault="0075116F" w:rsidP="0075116F">
      <w:proofErr w:type="spellStart"/>
      <w:r>
        <w:t>Canvas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Instructure</w:t>
      </w:r>
      <w:proofErr w:type="spellEnd"/>
      <w:r>
        <w:t xml:space="preserve"> - образовательная платформа с акцентом на простоте использования. Предоставляет инструменты для создания курсов, взаимодействия с учебным контентом и проведения тестирования.</w:t>
      </w:r>
    </w:p>
    <w:p w14:paraId="730DBD28" w14:textId="38C294EF" w:rsidR="00D73D26" w:rsidRDefault="00D73D26" w:rsidP="0075116F">
      <w:r w:rsidRPr="00D73D26">
        <w:rPr>
          <w:noProof/>
        </w:rPr>
        <w:drawing>
          <wp:inline distT="0" distB="0" distL="0" distR="0" wp14:anchorId="600C43F4" wp14:editId="1377D2B0">
            <wp:extent cx="5906025" cy="33051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8522" cy="331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7243" w14:textId="480C10DE" w:rsidR="009A539C" w:rsidRPr="00A435F8" w:rsidRDefault="009A539C" w:rsidP="009A539C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color w:val="000000"/>
          <w:lang w:val="en-US"/>
        </w:rPr>
      </w:pPr>
      <w:r>
        <w:rPr>
          <w:rFonts w:eastAsia="Times New Roman" w:cs="Times New Roman"/>
          <w:color w:val="000000"/>
          <w:szCs w:val="24"/>
        </w:rPr>
        <w:t>Рисунок</w:t>
      </w:r>
      <w:r w:rsidRPr="00A435F8">
        <w:rPr>
          <w:rFonts w:eastAsia="Times New Roman" w:cs="Times New Roman"/>
          <w:color w:val="000000"/>
          <w:szCs w:val="24"/>
          <w:lang w:val="en-US"/>
        </w:rPr>
        <w:t xml:space="preserve"> 4 — </w:t>
      </w:r>
      <w:r>
        <w:rPr>
          <w:rFonts w:eastAsia="Times New Roman" w:cs="Times New Roman"/>
          <w:color w:val="000000"/>
          <w:szCs w:val="24"/>
        </w:rPr>
        <w:t>сайт</w:t>
      </w:r>
      <w:r w:rsidRPr="00A435F8">
        <w:rPr>
          <w:rFonts w:eastAsia="Times New Roman" w:cs="Times New Roman"/>
          <w:color w:val="000000"/>
          <w:szCs w:val="24"/>
          <w:lang w:val="en-US"/>
        </w:rPr>
        <w:t xml:space="preserve"> </w:t>
      </w:r>
      <w:r>
        <w:rPr>
          <w:rFonts w:eastAsia="Times New Roman" w:cs="Times New Roman"/>
          <w:color w:val="000000"/>
          <w:szCs w:val="24"/>
        </w:rPr>
        <w:t>платформы</w:t>
      </w:r>
      <w:r w:rsidRPr="00A435F8">
        <w:rPr>
          <w:rFonts w:eastAsia="Times New Roman" w:cs="Times New Roman"/>
          <w:color w:val="000000"/>
          <w:szCs w:val="24"/>
          <w:lang w:val="en-US"/>
        </w:rPr>
        <w:t xml:space="preserve"> </w:t>
      </w:r>
      <w:r w:rsidRPr="00A435F8">
        <w:rPr>
          <w:lang w:val="en-US"/>
        </w:rPr>
        <w:t>Canvas by Instructure</w:t>
      </w:r>
    </w:p>
    <w:p w14:paraId="68D53BDF" w14:textId="77777777" w:rsidR="0075116F" w:rsidRDefault="0075116F" w:rsidP="0075116F">
      <w:r>
        <w:t xml:space="preserve">Преимущества: </w:t>
      </w:r>
    </w:p>
    <w:p w14:paraId="1FB182F3" w14:textId="2570E5FC" w:rsidR="0075116F" w:rsidRDefault="0075116F" w:rsidP="0075116F">
      <w:pPr>
        <w:pStyle w:val="a0"/>
        <w:numPr>
          <w:ilvl w:val="0"/>
          <w:numId w:val="35"/>
        </w:numPr>
        <w:ind w:left="0" w:firstLine="851"/>
      </w:pPr>
      <w:r>
        <w:t>простой и интуитивно понятный интерфейс;</w:t>
      </w:r>
    </w:p>
    <w:p w14:paraId="340454A6" w14:textId="26C506A5" w:rsidR="0075116F" w:rsidRDefault="0075116F" w:rsidP="0075116F">
      <w:pPr>
        <w:pStyle w:val="a0"/>
        <w:numPr>
          <w:ilvl w:val="0"/>
          <w:numId w:val="35"/>
        </w:numPr>
        <w:ind w:left="0" w:firstLine="851"/>
      </w:pPr>
      <w:r>
        <w:t>поддержка мобильных устройств;</w:t>
      </w:r>
    </w:p>
    <w:p w14:paraId="443D809A" w14:textId="68F167C9" w:rsidR="0075116F" w:rsidRDefault="0075116F" w:rsidP="0075116F">
      <w:pPr>
        <w:pStyle w:val="a0"/>
        <w:numPr>
          <w:ilvl w:val="0"/>
          <w:numId w:val="35"/>
        </w:numPr>
        <w:ind w:left="0" w:firstLine="851"/>
      </w:pPr>
      <w:r>
        <w:t>возможность интеграции с различными приложениями и сервисами;</w:t>
      </w:r>
    </w:p>
    <w:p w14:paraId="5C288C96" w14:textId="25302D10" w:rsidR="0075116F" w:rsidRDefault="0075116F" w:rsidP="0075116F">
      <w:pPr>
        <w:pStyle w:val="a0"/>
        <w:numPr>
          <w:ilvl w:val="0"/>
          <w:numId w:val="35"/>
        </w:numPr>
        <w:ind w:left="0" w:firstLine="851"/>
      </w:pPr>
      <w:r>
        <w:t>удобные инструменты для взаимодействия и обратной связи.</w:t>
      </w:r>
    </w:p>
    <w:p w14:paraId="38F030A1" w14:textId="77777777" w:rsidR="0075116F" w:rsidRDefault="0075116F" w:rsidP="0075116F">
      <w:r>
        <w:t xml:space="preserve">Недостатки: </w:t>
      </w:r>
    </w:p>
    <w:p w14:paraId="4E2DF8BA" w14:textId="0647B8F2" w:rsidR="0075116F" w:rsidRDefault="0075116F" w:rsidP="0075116F">
      <w:pPr>
        <w:pStyle w:val="a0"/>
        <w:numPr>
          <w:ilvl w:val="0"/>
          <w:numId w:val="35"/>
        </w:numPr>
        <w:ind w:left="0" w:firstLine="851"/>
      </w:pPr>
      <w:r>
        <w:t xml:space="preserve">ограниченные возможности настройки, </w:t>
      </w:r>
    </w:p>
    <w:p w14:paraId="34E733B0" w14:textId="54ABE424" w:rsidR="0075116F" w:rsidRPr="0075116F" w:rsidRDefault="0075116F" w:rsidP="0075116F">
      <w:pPr>
        <w:pStyle w:val="a0"/>
        <w:numPr>
          <w:ilvl w:val="0"/>
          <w:numId w:val="35"/>
        </w:numPr>
        <w:ind w:left="0" w:firstLine="851"/>
      </w:pPr>
      <w:r>
        <w:t>некоторые функции могут быть менее мощными, по сравнению с более сложными платформами.</w:t>
      </w:r>
    </w:p>
    <w:p w14:paraId="67109F85" w14:textId="77777777" w:rsidR="0075116F" w:rsidRDefault="00FE39E8" w:rsidP="00FE39E8">
      <w:pPr>
        <w:pStyle w:val="2"/>
      </w:pPr>
      <w:bookmarkStart w:id="19" w:name="_Toc149250780"/>
      <w:r>
        <w:t>Аналог 5</w:t>
      </w:r>
      <w:bookmarkEnd w:id="19"/>
    </w:p>
    <w:p w14:paraId="2ECE3F00" w14:textId="76DA71B7" w:rsidR="00DC22C2" w:rsidRDefault="0075116F" w:rsidP="0075116F">
      <w:proofErr w:type="spellStart"/>
      <w:r>
        <w:t>Schoology</w:t>
      </w:r>
      <w:proofErr w:type="spellEnd"/>
      <w:r>
        <w:t xml:space="preserve"> - образовательная платформа, объединяющая учителей, студентов и родителей. Позволяет создавать курсы, делиться материалами и вести учет успеваемости студентов.</w:t>
      </w:r>
    </w:p>
    <w:p w14:paraId="35497A22" w14:textId="6DF0E1BE" w:rsidR="00D73D26" w:rsidRDefault="00D73D26" w:rsidP="0075116F">
      <w:r w:rsidRPr="00D73D26">
        <w:rPr>
          <w:noProof/>
        </w:rPr>
        <w:lastRenderedPageBreak/>
        <w:drawing>
          <wp:inline distT="0" distB="0" distL="0" distR="0" wp14:anchorId="3B5103C4" wp14:editId="5A2C9D65">
            <wp:extent cx="5857875" cy="2945298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396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1CC0" w14:textId="740DE42A" w:rsidR="00D73D26" w:rsidRPr="00A435F8" w:rsidRDefault="00D73D26" w:rsidP="00D73D26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color w:val="000000"/>
        </w:rPr>
      </w:pPr>
      <w:r>
        <w:rPr>
          <w:rFonts w:eastAsia="Times New Roman" w:cs="Times New Roman"/>
          <w:color w:val="000000"/>
          <w:szCs w:val="24"/>
        </w:rPr>
        <w:t xml:space="preserve">Рисунок </w:t>
      </w:r>
      <w:r w:rsidRPr="00A435F8">
        <w:rPr>
          <w:rFonts w:eastAsia="Times New Roman" w:cs="Times New Roman"/>
          <w:color w:val="000000"/>
          <w:szCs w:val="24"/>
        </w:rPr>
        <w:t>5</w:t>
      </w:r>
      <w:r>
        <w:rPr>
          <w:rFonts w:eastAsia="Times New Roman" w:cs="Times New Roman"/>
          <w:color w:val="000000"/>
          <w:szCs w:val="24"/>
        </w:rPr>
        <w:t xml:space="preserve"> — сайт платформы </w:t>
      </w:r>
      <w:r>
        <w:rPr>
          <w:rFonts w:eastAsia="Times New Roman" w:cs="Times New Roman"/>
          <w:color w:val="000000"/>
          <w:szCs w:val="24"/>
          <w:lang w:val="en-US"/>
        </w:rPr>
        <w:t>Schoology</w:t>
      </w:r>
    </w:p>
    <w:p w14:paraId="42511A43" w14:textId="77777777" w:rsidR="0075116F" w:rsidRDefault="0075116F" w:rsidP="0075116F">
      <w:r>
        <w:t xml:space="preserve">Преимущества: </w:t>
      </w:r>
    </w:p>
    <w:p w14:paraId="31668583" w14:textId="59C6D310" w:rsidR="0075116F" w:rsidRDefault="0075116F" w:rsidP="0075116F">
      <w:pPr>
        <w:pStyle w:val="a0"/>
        <w:numPr>
          <w:ilvl w:val="0"/>
          <w:numId w:val="36"/>
        </w:numPr>
        <w:ind w:left="0" w:firstLine="851"/>
      </w:pPr>
      <w:r>
        <w:t xml:space="preserve">легкая интеграция с Google Drive и Microsoft </w:t>
      </w:r>
      <w:proofErr w:type="spellStart"/>
      <w:r>
        <w:t>OneDrive</w:t>
      </w:r>
      <w:proofErr w:type="spellEnd"/>
      <w:r>
        <w:t xml:space="preserve">, </w:t>
      </w:r>
    </w:p>
    <w:p w14:paraId="7AC1E1D0" w14:textId="77777777" w:rsidR="0075116F" w:rsidRDefault="0075116F" w:rsidP="0075116F">
      <w:pPr>
        <w:pStyle w:val="a0"/>
        <w:numPr>
          <w:ilvl w:val="0"/>
          <w:numId w:val="36"/>
        </w:numPr>
        <w:ind w:left="0" w:firstLine="851"/>
      </w:pPr>
      <w:r>
        <w:t xml:space="preserve">удобный интерфейс, </w:t>
      </w:r>
    </w:p>
    <w:p w14:paraId="6D5E93FB" w14:textId="77777777" w:rsidR="0075116F" w:rsidRDefault="0075116F" w:rsidP="0075116F">
      <w:pPr>
        <w:pStyle w:val="a0"/>
        <w:numPr>
          <w:ilvl w:val="0"/>
          <w:numId w:val="36"/>
        </w:numPr>
        <w:ind w:left="0" w:firstLine="851"/>
      </w:pPr>
      <w:r>
        <w:t xml:space="preserve">возможность создания тестов и опросов, </w:t>
      </w:r>
    </w:p>
    <w:p w14:paraId="19C2998F" w14:textId="7B00EBAF" w:rsidR="0075116F" w:rsidRDefault="0075116F" w:rsidP="0075116F">
      <w:pPr>
        <w:pStyle w:val="a0"/>
        <w:numPr>
          <w:ilvl w:val="0"/>
          <w:numId w:val="36"/>
        </w:numPr>
        <w:ind w:left="0" w:firstLine="851"/>
      </w:pPr>
      <w:r>
        <w:t>поддержка учебных планов и стандартов.</w:t>
      </w:r>
    </w:p>
    <w:p w14:paraId="65E2BFA0" w14:textId="77777777" w:rsidR="0075116F" w:rsidRDefault="0075116F" w:rsidP="0075116F">
      <w:r>
        <w:t xml:space="preserve">Недостатки: </w:t>
      </w:r>
    </w:p>
    <w:p w14:paraId="02ED2716" w14:textId="76F7D459" w:rsidR="006F429D" w:rsidRDefault="006F429D" w:rsidP="006F429D">
      <w:pPr>
        <w:pStyle w:val="a0"/>
        <w:numPr>
          <w:ilvl w:val="0"/>
          <w:numId w:val="36"/>
        </w:numPr>
        <w:ind w:left="0" w:firstLine="851"/>
      </w:pPr>
      <w:r>
        <w:t>о</w:t>
      </w:r>
      <w:r w:rsidR="0075116F">
        <w:t xml:space="preserve">граниченные возможности бесплатной версии, </w:t>
      </w:r>
    </w:p>
    <w:p w14:paraId="48CA4629" w14:textId="77777777" w:rsidR="006F429D" w:rsidRDefault="0075116F" w:rsidP="006F429D">
      <w:pPr>
        <w:pStyle w:val="a0"/>
        <w:numPr>
          <w:ilvl w:val="0"/>
          <w:numId w:val="36"/>
        </w:numPr>
        <w:ind w:left="0" w:firstLine="851"/>
      </w:pPr>
      <w:r>
        <w:t xml:space="preserve">ограниченный функционал для преподавателей в бесплатной версии, </w:t>
      </w:r>
    </w:p>
    <w:p w14:paraId="42F45022" w14:textId="33BD158C" w:rsidR="006F429D" w:rsidRDefault="0075116F" w:rsidP="006F429D">
      <w:pPr>
        <w:pStyle w:val="a0"/>
        <w:numPr>
          <w:ilvl w:val="0"/>
          <w:numId w:val="36"/>
        </w:numPr>
        <w:ind w:left="0" w:firstLine="851"/>
      </w:pPr>
      <w:r>
        <w:t>не так масштабируем</w:t>
      </w:r>
      <w:r w:rsidR="00801694">
        <w:t>,</w:t>
      </w:r>
      <w:r>
        <w:t xml:space="preserve"> как некоторые другие системы</w:t>
      </w:r>
    </w:p>
    <w:p w14:paraId="1860FF2D" w14:textId="628DAF12" w:rsidR="006F429D" w:rsidRDefault="00714117" w:rsidP="006F429D">
      <w:r>
        <w:t>Можно сделать</w:t>
      </w:r>
      <w:r w:rsidR="006F429D">
        <w:t xml:space="preserve"> вывод о том, что разрабатываемая информационная система должна быть бесплатной, с простым и понятным пользовательским интерфейсом, должна иметь широкий функционал в работе с данными, а также должна быть простая в использовании и не требующая прохождения дополнительных курсов подготовки для начала работы.</w:t>
      </w:r>
    </w:p>
    <w:p w14:paraId="75A9EA13" w14:textId="77777777" w:rsidR="006F429D" w:rsidRDefault="006F429D" w:rsidP="006F429D">
      <w:pPr>
        <w:pStyle w:val="a0"/>
        <w:numPr>
          <w:ilvl w:val="0"/>
          <w:numId w:val="0"/>
        </w:numPr>
        <w:ind w:left="851"/>
      </w:pPr>
    </w:p>
    <w:p w14:paraId="22CB9B3D" w14:textId="0100588F" w:rsidR="006D1743" w:rsidRDefault="006D1743" w:rsidP="006D1743">
      <w:pPr>
        <w:pStyle w:val="1"/>
      </w:pPr>
      <w:bookmarkStart w:id="20" w:name="_Toc149250781"/>
      <w:r>
        <w:lastRenderedPageBreak/>
        <w:t>Требования к результатам разработки</w:t>
      </w:r>
      <w:bookmarkEnd w:id="20"/>
    </w:p>
    <w:p w14:paraId="521A1DB6" w14:textId="00540B7A" w:rsidR="00D3497C" w:rsidRDefault="00D3497C" w:rsidP="00D3497C">
      <w:pPr>
        <w:pStyle w:val="2"/>
      </w:pPr>
      <w:bookmarkStart w:id="21" w:name="_Toc149250782"/>
      <w:r>
        <w:t>Требования к пользовательскому интерфейсу</w:t>
      </w:r>
      <w:bookmarkEnd w:id="21"/>
    </w:p>
    <w:p w14:paraId="68F76A4B" w14:textId="4CD7E6A1" w:rsidR="00D73D26" w:rsidRDefault="00D73D26" w:rsidP="00D73D26">
      <w:pPr>
        <w:ind w:firstLine="0"/>
      </w:pPr>
      <w:r>
        <w:rPr>
          <w:noProof/>
        </w:rPr>
        <w:drawing>
          <wp:inline distT="0" distB="0" distL="0" distR="0" wp14:anchorId="11FCB298" wp14:editId="4DA54DC9">
            <wp:extent cx="6477000" cy="4324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8EB15" w14:textId="27FF4837" w:rsidR="00720277" w:rsidRDefault="00D73D26" w:rsidP="00720277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Рисунок </w:t>
      </w:r>
      <w:r w:rsidR="00E816E3" w:rsidRPr="00A435F8">
        <w:rPr>
          <w:rFonts w:eastAsia="Times New Roman" w:cs="Times New Roman"/>
          <w:color w:val="000000"/>
          <w:szCs w:val="24"/>
        </w:rPr>
        <w:t>6</w:t>
      </w:r>
      <w:r>
        <w:rPr>
          <w:rFonts w:eastAsia="Times New Roman" w:cs="Times New Roman"/>
          <w:color w:val="000000"/>
          <w:szCs w:val="24"/>
        </w:rPr>
        <w:t xml:space="preserve"> — </w:t>
      </w:r>
      <w:r w:rsidR="00E816E3">
        <w:rPr>
          <w:rFonts w:eastAsia="Times New Roman" w:cs="Times New Roman"/>
          <w:color w:val="000000"/>
          <w:szCs w:val="24"/>
        </w:rPr>
        <w:t>прототип главного окна</w:t>
      </w:r>
    </w:p>
    <w:p w14:paraId="7828FA87" w14:textId="77777777" w:rsidR="00720277" w:rsidRPr="00E816E3" w:rsidRDefault="00720277" w:rsidP="00720277">
      <w:r w:rsidRPr="00D3497C">
        <w:t xml:space="preserve">Прототип главного </w:t>
      </w:r>
      <w:r>
        <w:t>окна</w:t>
      </w:r>
      <w:r w:rsidRPr="00D3497C">
        <w:t xml:space="preserve"> </w:t>
      </w:r>
      <w:r>
        <w:t xml:space="preserve">ИС, </w:t>
      </w:r>
      <w:r w:rsidRPr="00D3497C">
        <w:t xml:space="preserve">изображен на рисунке </w:t>
      </w:r>
      <w:r>
        <w:t>6</w:t>
      </w:r>
      <w:r w:rsidRPr="00D3497C">
        <w:t>. На главно</w:t>
      </w:r>
      <w:r>
        <w:t>м окне</w:t>
      </w:r>
      <w:r w:rsidRPr="00D3497C">
        <w:t xml:space="preserve"> присутству</w:t>
      </w:r>
      <w:r>
        <w:t>ю</w:t>
      </w:r>
      <w:r w:rsidRPr="00D3497C">
        <w:t>т</w:t>
      </w:r>
      <w:r>
        <w:t>: название ИС (сверху экрана), приветственная надпись (по центру экрана), а также</w:t>
      </w:r>
      <w:r w:rsidRPr="00D3497C">
        <w:t xml:space="preserve"> кнопк</w:t>
      </w:r>
      <w:r>
        <w:t>а</w:t>
      </w:r>
      <w:r w:rsidRPr="00D3497C">
        <w:t xml:space="preserve"> </w:t>
      </w:r>
      <w:r>
        <w:t>«Авторизации», которая перенаправит пользователя к окну входа</w:t>
      </w:r>
      <w:r w:rsidRPr="00D3497C">
        <w:t>.</w:t>
      </w:r>
    </w:p>
    <w:p w14:paraId="6FD3C22A" w14:textId="77777777" w:rsidR="00364674" w:rsidRPr="00D73D26" w:rsidRDefault="00364674" w:rsidP="00D73D26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color w:val="000000"/>
        </w:rPr>
      </w:pPr>
    </w:p>
    <w:p w14:paraId="5FA04D00" w14:textId="08F7843E" w:rsidR="002F55F0" w:rsidRDefault="00EE3839" w:rsidP="00286308">
      <w:pPr>
        <w:spacing w:before="0"/>
        <w:ind w:firstLine="0"/>
      </w:pPr>
      <w:r>
        <w:rPr>
          <w:noProof/>
        </w:rPr>
        <w:lastRenderedPageBreak/>
        <w:drawing>
          <wp:inline distT="0" distB="0" distL="0" distR="0" wp14:anchorId="76B9975B" wp14:editId="155F6D79">
            <wp:extent cx="6473825" cy="43230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2D237" w14:textId="2CCF932D" w:rsidR="00364674" w:rsidRDefault="00364674" w:rsidP="00364674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Рисунок 7 — прототип окна входа в личный кабинет</w:t>
      </w:r>
    </w:p>
    <w:p w14:paraId="401C161D" w14:textId="77777777" w:rsidR="00720277" w:rsidRDefault="00720277" w:rsidP="00720277">
      <w:r>
        <w:t>Прототип окна входа в личный кабинет, изображен на рисунке 7. На окне присутствуют: название окна (сверху экрана), поля для ввода (логин и пароль), кнопка «Войти».</w:t>
      </w:r>
    </w:p>
    <w:p w14:paraId="0717A825" w14:textId="6591ACE5" w:rsidR="00286308" w:rsidRDefault="000116A2" w:rsidP="00286308">
      <w:pPr>
        <w:spacing w:before="0"/>
        <w:ind w:firstLine="0"/>
      </w:pPr>
      <w:r>
        <w:rPr>
          <w:noProof/>
        </w:rPr>
        <w:lastRenderedPageBreak/>
        <w:drawing>
          <wp:inline distT="0" distB="0" distL="0" distR="0" wp14:anchorId="34398F7D" wp14:editId="5880F05B">
            <wp:extent cx="6477000" cy="4324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A496" w14:textId="37BFA8B4" w:rsidR="0034207E" w:rsidRDefault="0034207E" w:rsidP="0034207E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Рисунок </w:t>
      </w:r>
      <w:r w:rsidR="00451F3A" w:rsidRPr="00451F3A">
        <w:rPr>
          <w:rFonts w:eastAsia="Times New Roman" w:cs="Times New Roman"/>
          <w:color w:val="000000"/>
          <w:szCs w:val="24"/>
        </w:rPr>
        <w:t>8</w:t>
      </w:r>
      <w:r>
        <w:rPr>
          <w:rFonts w:eastAsia="Times New Roman" w:cs="Times New Roman"/>
          <w:color w:val="000000"/>
          <w:szCs w:val="24"/>
        </w:rPr>
        <w:t xml:space="preserve"> — вход студента</w:t>
      </w:r>
    </w:p>
    <w:p w14:paraId="0BBE8F0C" w14:textId="58A481ED" w:rsidR="00720277" w:rsidRPr="001B1C0F" w:rsidRDefault="00720277" w:rsidP="001B1C0F">
      <w:r>
        <w:t xml:space="preserve">Прототип окна при входе пользователя в роли студента, изображен на рисунке </w:t>
      </w:r>
      <w:r w:rsidRPr="00451F3A">
        <w:t>8</w:t>
      </w:r>
      <w:r>
        <w:t>. На окне присутствуют: название окна (сверху экрана), надписи об оповещении</w:t>
      </w:r>
      <w:r w:rsidR="00A11602">
        <w:t xml:space="preserve"> и информации</w:t>
      </w:r>
      <w:r>
        <w:t>, а также кнопки «Главная страница», «Задания», «Опросы», «</w:t>
      </w:r>
      <w:r w:rsidR="00A11602">
        <w:t>Оповещения</w:t>
      </w:r>
      <w:r>
        <w:t xml:space="preserve">», «Выйти» и «Профиль». </w:t>
      </w:r>
    </w:p>
    <w:p w14:paraId="02A476B8" w14:textId="288283EC" w:rsidR="00720277" w:rsidRDefault="00720277" w:rsidP="0034207E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noProof/>
          <w:color w:val="000000"/>
          <w:szCs w:val="24"/>
        </w:rPr>
        <w:lastRenderedPageBreak/>
        <w:drawing>
          <wp:inline distT="0" distB="0" distL="0" distR="0" wp14:anchorId="2683D044" wp14:editId="07A27EDC">
            <wp:extent cx="6477000" cy="42767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90AD8" w14:textId="39F715C1" w:rsidR="00720277" w:rsidRDefault="00720277" w:rsidP="00720277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Рисунок </w:t>
      </w:r>
      <w:r w:rsidR="004D1D1E">
        <w:rPr>
          <w:rFonts w:eastAsia="Times New Roman" w:cs="Times New Roman"/>
          <w:color w:val="000000"/>
          <w:szCs w:val="24"/>
        </w:rPr>
        <w:t>9</w:t>
      </w:r>
      <w:r>
        <w:rPr>
          <w:rFonts w:eastAsia="Times New Roman" w:cs="Times New Roman"/>
          <w:color w:val="000000"/>
          <w:szCs w:val="24"/>
        </w:rPr>
        <w:t xml:space="preserve"> — в</w:t>
      </w:r>
      <w:r w:rsidR="001B1C0F">
        <w:rPr>
          <w:rFonts w:eastAsia="Times New Roman" w:cs="Times New Roman"/>
          <w:color w:val="000000"/>
          <w:szCs w:val="24"/>
        </w:rPr>
        <w:t>кладка задания у</w:t>
      </w:r>
      <w:r>
        <w:rPr>
          <w:rFonts w:eastAsia="Times New Roman" w:cs="Times New Roman"/>
          <w:color w:val="000000"/>
          <w:szCs w:val="24"/>
        </w:rPr>
        <w:t xml:space="preserve"> студента</w:t>
      </w:r>
    </w:p>
    <w:p w14:paraId="6D874282" w14:textId="49A0BF35" w:rsidR="00720277" w:rsidRPr="001B1C0F" w:rsidRDefault="001B1C0F" w:rsidP="001B1C0F">
      <w:r>
        <w:t>Прототип окна задания в роли студента, изображен на рисунке 9. На окне присутствуют: название окна (сверху экрана), текстов</w:t>
      </w:r>
      <w:r w:rsidR="001A4689">
        <w:t>ы</w:t>
      </w:r>
      <w:r>
        <w:t>е пол</w:t>
      </w:r>
      <w:r w:rsidR="001A4689">
        <w:t>я</w:t>
      </w:r>
      <w:r>
        <w:t xml:space="preserve"> «Найти»</w:t>
      </w:r>
      <w:r w:rsidR="00BB11B5">
        <w:t xml:space="preserve"> </w:t>
      </w:r>
      <w:r w:rsidR="00D0243B">
        <w:t xml:space="preserve">и «Написанный текст» </w:t>
      </w:r>
      <w:r w:rsidR="00BB11B5">
        <w:t>в области</w:t>
      </w:r>
      <w:r>
        <w:t>, область в котором представлены все задания и область, где отображено выбранное задание, а также кнопки «Главная страница», «Задания», «Опросы», «Оценки», «Выйти»,</w:t>
      </w:r>
      <w:r w:rsidR="001A4689">
        <w:t xml:space="preserve"> «Оповещения»</w:t>
      </w:r>
      <w:r>
        <w:t xml:space="preserve"> «Профиль» и «Отправить задание». </w:t>
      </w:r>
    </w:p>
    <w:p w14:paraId="0F026008" w14:textId="520B55D6" w:rsidR="00720277" w:rsidRDefault="00720277" w:rsidP="0034207E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noProof/>
          <w:color w:val="000000"/>
          <w:szCs w:val="24"/>
        </w:rPr>
        <w:lastRenderedPageBreak/>
        <w:drawing>
          <wp:inline distT="0" distB="0" distL="0" distR="0" wp14:anchorId="47BA9D09" wp14:editId="7D84284F">
            <wp:extent cx="6477000" cy="4324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8E50" w14:textId="3756B77D" w:rsidR="00720277" w:rsidRDefault="00720277" w:rsidP="00720277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Рисунок </w:t>
      </w:r>
      <w:r w:rsidR="004D1D1E">
        <w:rPr>
          <w:rFonts w:eastAsia="Times New Roman" w:cs="Times New Roman"/>
          <w:color w:val="000000"/>
          <w:szCs w:val="24"/>
        </w:rPr>
        <w:t>10</w:t>
      </w:r>
      <w:r>
        <w:rPr>
          <w:rFonts w:eastAsia="Times New Roman" w:cs="Times New Roman"/>
          <w:color w:val="000000"/>
          <w:szCs w:val="24"/>
        </w:rPr>
        <w:t xml:space="preserve"> — </w:t>
      </w:r>
      <w:r w:rsidR="001B1C0F">
        <w:rPr>
          <w:rFonts w:eastAsia="Times New Roman" w:cs="Times New Roman"/>
          <w:color w:val="000000"/>
          <w:szCs w:val="24"/>
        </w:rPr>
        <w:t>прототип окна оценок студента</w:t>
      </w:r>
    </w:p>
    <w:p w14:paraId="63BC33B9" w14:textId="58CCF2DC" w:rsidR="00286308" w:rsidRDefault="00841759" w:rsidP="00841759">
      <w:r>
        <w:t xml:space="preserve">Прототип окна </w:t>
      </w:r>
      <w:r w:rsidR="001B1C0F">
        <w:t>оценок</w:t>
      </w:r>
      <w:r>
        <w:t xml:space="preserve"> в роли </w:t>
      </w:r>
      <w:r w:rsidR="001B1C0F">
        <w:t>студента</w:t>
      </w:r>
      <w:r>
        <w:t xml:space="preserve">, </w:t>
      </w:r>
      <w:r w:rsidR="00330583">
        <w:t>изображен</w:t>
      </w:r>
      <w:r>
        <w:t xml:space="preserve"> на рисунке </w:t>
      </w:r>
      <w:r w:rsidR="001B1C0F">
        <w:t>10</w:t>
      </w:r>
      <w:r>
        <w:t xml:space="preserve">. На окне присутствуют: название окна (сверху экрана), </w:t>
      </w:r>
      <w:r w:rsidR="001B1C0F">
        <w:t>таблица «Отчет»</w:t>
      </w:r>
      <w:r>
        <w:t>, а также кнопк</w:t>
      </w:r>
      <w:r w:rsidR="001B1C0F">
        <w:t>а</w:t>
      </w:r>
      <w:r>
        <w:t xml:space="preserve"> «</w:t>
      </w:r>
      <w:r w:rsidR="001B1C0F">
        <w:t>Назад</w:t>
      </w:r>
      <w:r>
        <w:t>»</w:t>
      </w:r>
      <w:r w:rsidR="001B1C0F">
        <w:t>.</w:t>
      </w:r>
    </w:p>
    <w:p w14:paraId="4F9B6828" w14:textId="009BEA6C" w:rsidR="00720277" w:rsidRDefault="00720277" w:rsidP="00841759"/>
    <w:p w14:paraId="25DB601C" w14:textId="6D0F577B" w:rsidR="00720277" w:rsidRDefault="00720277" w:rsidP="00720277">
      <w:pPr>
        <w:ind w:firstLine="0"/>
      </w:pPr>
      <w:r>
        <w:rPr>
          <w:noProof/>
        </w:rPr>
        <w:lastRenderedPageBreak/>
        <w:drawing>
          <wp:inline distT="0" distB="0" distL="0" distR="0" wp14:anchorId="1F3A233D" wp14:editId="27A9C777">
            <wp:extent cx="6477000" cy="42767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46B55" w14:textId="0BAC8934" w:rsidR="00720277" w:rsidRDefault="00720277" w:rsidP="00720277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Рисунок </w:t>
      </w:r>
      <w:r w:rsidR="004D1D1E">
        <w:rPr>
          <w:rFonts w:eastAsia="Times New Roman" w:cs="Times New Roman"/>
          <w:color w:val="000000"/>
          <w:szCs w:val="24"/>
        </w:rPr>
        <w:t>11</w:t>
      </w:r>
      <w:r>
        <w:rPr>
          <w:rFonts w:eastAsia="Times New Roman" w:cs="Times New Roman"/>
          <w:color w:val="000000"/>
          <w:szCs w:val="24"/>
        </w:rPr>
        <w:t xml:space="preserve"> — </w:t>
      </w:r>
      <w:r w:rsidR="001B1C0F">
        <w:rPr>
          <w:rFonts w:eastAsia="Times New Roman" w:cs="Times New Roman"/>
          <w:color w:val="000000"/>
          <w:szCs w:val="24"/>
        </w:rPr>
        <w:t>вкладка опросы у студента</w:t>
      </w:r>
    </w:p>
    <w:p w14:paraId="44930043" w14:textId="45FC9832" w:rsidR="001B1C0F" w:rsidRPr="001B1C0F" w:rsidRDefault="001B1C0F" w:rsidP="001B1C0F">
      <w:r>
        <w:t>Прототип окна опросы в роли студента, изображен на рисунке 11. На окне присутствуют: название окна (сверху экрана), текстовое поле «Найти»</w:t>
      </w:r>
      <w:r w:rsidR="00BB11B5">
        <w:t xml:space="preserve"> в области</w:t>
      </w:r>
      <w:r>
        <w:t xml:space="preserve">, область в котором представлены все </w:t>
      </w:r>
      <w:r w:rsidR="00BB11B5">
        <w:t>опросы</w:t>
      </w:r>
      <w:r>
        <w:t xml:space="preserve"> и область, </w:t>
      </w:r>
      <w:r w:rsidR="00BB11B5">
        <w:t>в котором можно пройти, выбранный опрос</w:t>
      </w:r>
      <w:r>
        <w:t>, а также кнопки «Главная страница», «Задания», «Опросы», «</w:t>
      </w:r>
      <w:r w:rsidR="00BB11B5">
        <w:t>Пройденные опросы</w:t>
      </w:r>
      <w:r>
        <w:t>», «Выйти»,</w:t>
      </w:r>
      <w:r w:rsidR="001A4689">
        <w:t xml:space="preserve"> «Оповещения»</w:t>
      </w:r>
      <w:r>
        <w:t xml:space="preserve"> «Профиль» и «</w:t>
      </w:r>
      <w:r w:rsidR="00BB11B5">
        <w:t>Закончить опрос</w:t>
      </w:r>
      <w:r>
        <w:t>».</w:t>
      </w:r>
    </w:p>
    <w:p w14:paraId="5CE86EE6" w14:textId="19BD815F" w:rsidR="00720277" w:rsidRDefault="00720277" w:rsidP="00720277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</w:p>
    <w:p w14:paraId="1618E544" w14:textId="7C0E10AF" w:rsidR="002E00BF" w:rsidRDefault="002E00BF" w:rsidP="00720277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noProof/>
          <w:color w:val="000000"/>
          <w:szCs w:val="24"/>
        </w:rPr>
        <w:lastRenderedPageBreak/>
        <w:drawing>
          <wp:inline distT="0" distB="0" distL="0" distR="0" wp14:anchorId="5491EC3F" wp14:editId="1F578821">
            <wp:extent cx="6477000" cy="43243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D68F8" w14:textId="78DDE789" w:rsidR="002E00BF" w:rsidRDefault="002E00BF" w:rsidP="002E00BF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Рисунок </w:t>
      </w:r>
      <w:r w:rsidR="004D1D1E">
        <w:rPr>
          <w:rFonts w:eastAsia="Times New Roman" w:cs="Times New Roman"/>
          <w:color w:val="000000"/>
          <w:szCs w:val="24"/>
        </w:rPr>
        <w:t>12</w:t>
      </w:r>
      <w:r>
        <w:rPr>
          <w:rFonts w:eastAsia="Times New Roman" w:cs="Times New Roman"/>
          <w:color w:val="000000"/>
          <w:szCs w:val="24"/>
        </w:rPr>
        <w:t xml:space="preserve"> — </w:t>
      </w:r>
      <w:r w:rsidR="00BB11B5">
        <w:rPr>
          <w:rFonts w:eastAsia="Times New Roman" w:cs="Times New Roman"/>
          <w:color w:val="000000"/>
          <w:szCs w:val="24"/>
        </w:rPr>
        <w:t>прототип окна пройденных опросов студента</w:t>
      </w:r>
    </w:p>
    <w:p w14:paraId="50696CD2" w14:textId="5B872567" w:rsidR="002E00BF" w:rsidRPr="00BB11B5" w:rsidRDefault="00BB11B5" w:rsidP="00BB11B5">
      <w:r>
        <w:t xml:space="preserve">Прототип окна </w:t>
      </w:r>
      <w:r>
        <w:rPr>
          <w:rFonts w:eastAsia="Times New Roman" w:cs="Times New Roman"/>
          <w:color w:val="000000"/>
          <w:szCs w:val="24"/>
        </w:rPr>
        <w:t>пройденных опросов</w:t>
      </w:r>
      <w:r>
        <w:t xml:space="preserve"> в роли студента, изображен на рисунке 12. На окне присутствуют: название окна (сверху экрана), таблица «Отчет», а также кнопка «Назад».</w:t>
      </w:r>
    </w:p>
    <w:p w14:paraId="00C4E49F" w14:textId="5BF35C5F" w:rsidR="00720277" w:rsidRDefault="00720277" w:rsidP="002E00B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C68BC62" wp14:editId="4A14EB2C">
            <wp:extent cx="6477000" cy="42767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9B27" w14:textId="61DAD2EA" w:rsidR="00720277" w:rsidRDefault="00720277" w:rsidP="00720277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Рисунок </w:t>
      </w:r>
      <w:r w:rsidR="004D1D1E">
        <w:rPr>
          <w:rFonts w:eastAsia="Times New Roman" w:cs="Times New Roman"/>
          <w:color w:val="000000"/>
          <w:szCs w:val="24"/>
        </w:rPr>
        <w:t>13</w:t>
      </w:r>
      <w:r>
        <w:rPr>
          <w:rFonts w:eastAsia="Times New Roman" w:cs="Times New Roman"/>
          <w:color w:val="000000"/>
          <w:szCs w:val="24"/>
        </w:rPr>
        <w:t xml:space="preserve"> — </w:t>
      </w:r>
      <w:r w:rsidR="00D0243B">
        <w:rPr>
          <w:rFonts w:eastAsia="Times New Roman" w:cs="Times New Roman"/>
          <w:color w:val="000000"/>
          <w:szCs w:val="24"/>
        </w:rPr>
        <w:t>вкладка оповещения у студента</w:t>
      </w:r>
    </w:p>
    <w:p w14:paraId="3DBB28FA" w14:textId="609D2C5E" w:rsidR="00D0243B" w:rsidRPr="00D0243B" w:rsidRDefault="00D0243B" w:rsidP="00D0243B">
      <w:r>
        <w:t xml:space="preserve">Прототип окна </w:t>
      </w:r>
      <w:r>
        <w:rPr>
          <w:rFonts w:eastAsia="Times New Roman" w:cs="Times New Roman"/>
          <w:color w:val="000000"/>
          <w:szCs w:val="24"/>
        </w:rPr>
        <w:t xml:space="preserve">оповещения </w:t>
      </w:r>
      <w:r>
        <w:t>в роли студента, изображен на рисунке 13. На окне присутствуют: название окна (сверху экрана), текстовое поле «Найти» в области, область в котором представлены все оповещения и область, где отображено выбранное оповещение, а также кнопки «Главная страница», «Задания», «Опросы», «Выйти»</w:t>
      </w:r>
      <w:r w:rsidR="005B791F">
        <w:t xml:space="preserve">, «Оповещения» </w:t>
      </w:r>
      <w:r>
        <w:t>и «Профиль».</w:t>
      </w:r>
    </w:p>
    <w:p w14:paraId="390045D6" w14:textId="3D6676EB" w:rsidR="00720277" w:rsidRDefault="00720277" w:rsidP="00720277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</w:p>
    <w:p w14:paraId="1EECE639" w14:textId="3C476369" w:rsidR="00FB3EC8" w:rsidRPr="00720277" w:rsidRDefault="00FB3EC8" w:rsidP="00720277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</w:p>
    <w:p w14:paraId="1C05CC33" w14:textId="439167C9" w:rsidR="00286308" w:rsidRDefault="00AA4892" w:rsidP="00286308">
      <w:pPr>
        <w:spacing w:before="0"/>
        <w:ind w:firstLine="0"/>
      </w:pPr>
      <w:r>
        <w:rPr>
          <w:noProof/>
        </w:rPr>
        <w:lastRenderedPageBreak/>
        <w:drawing>
          <wp:inline distT="0" distB="0" distL="0" distR="0" wp14:anchorId="154A510F" wp14:editId="17B3A388">
            <wp:extent cx="6477000" cy="4324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38A03" w14:textId="2EF8C30C" w:rsidR="00841759" w:rsidRPr="00841759" w:rsidRDefault="00841759" w:rsidP="00841759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Рисунок </w:t>
      </w:r>
      <w:r w:rsidR="004D1D1E">
        <w:rPr>
          <w:rFonts w:eastAsia="Times New Roman" w:cs="Times New Roman"/>
          <w:color w:val="000000"/>
          <w:szCs w:val="24"/>
        </w:rPr>
        <w:t>14</w:t>
      </w:r>
      <w:r>
        <w:rPr>
          <w:rFonts w:eastAsia="Times New Roman" w:cs="Times New Roman"/>
          <w:color w:val="000000"/>
          <w:szCs w:val="24"/>
        </w:rPr>
        <w:t xml:space="preserve"> — вход администратора</w:t>
      </w:r>
    </w:p>
    <w:p w14:paraId="42D8AB6D" w14:textId="56C70C99" w:rsidR="00286308" w:rsidRDefault="00720277" w:rsidP="00720277">
      <w:r>
        <w:t xml:space="preserve">Прототип окна при входе пользователя в роли администратора, изображен на рисунке </w:t>
      </w:r>
      <w:r w:rsidR="004D1D1E">
        <w:t>14</w:t>
      </w:r>
      <w:r>
        <w:t xml:space="preserve">. На окне присутствуют: название окна (сверху экрана), </w:t>
      </w:r>
      <w:r w:rsidR="00A11602">
        <w:t>надписи об оповещении и информации</w:t>
      </w:r>
      <w:r>
        <w:t>, а также кнопки «Главная страница», «Задания», «Опросы», «</w:t>
      </w:r>
      <w:r w:rsidR="00A11602">
        <w:t>Оповещения</w:t>
      </w:r>
      <w:r>
        <w:t>», «Выйти», «Данные»</w:t>
      </w:r>
      <w:r w:rsidR="00A11602">
        <w:t>, «Создать запись»</w:t>
      </w:r>
      <w:r>
        <w:t xml:space="preserve"> и «Профиль».</w:t>
      </w:r>
    </w:p>
    <w:p w14:paraId="2934FAE1" w14:textId="234DA800" w:rsidR="00820645" w:rsidRDefault="00820645" w:rsidP="00820645">
      <w:pPr>
        <w:ind w:firstLine="0"/>
      </w:pPr>
      <w:r>
        <w:rPr>
          <w:noProof/>
        </w:rPr>
        <w:lastRenderedPageBreak/>
        <w:drawing>
          <wp:inline distT="0" distB="0" distL="0" distR="0" wp14:anchorId="74FB8F55" wp14:editId="27C65885">
            <wp:extent cx="6477000" cy="43243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3A48" w14:textId="50719BEA" w:rsidR="00820645" w:rsidRDefault="00820645" w:rsidP="00820645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Рисунок 1</w:t>
      </w:r>
      <w:r w:rsidR="004D1D1E">
        <w:rPr>
          <w:rFonts w:eastAsia="Times New Roman" w:cs="Times New Roman"/>
          <w:color w:val="000000"/>
          <w:szCs w:val="24"/>
        </w:rPr>
        <w:t>5</w:t>
      </w:r>
      <w:r>
        <w:rPr>
          <w:rFonts w:eastAsia="Times New Roman" w:cs="Times New Roman"/>
          <w:color w:val="000000"/>
          <w:szCs w:val="24"/>
        </w:rPr>
        <w:t xml:space="preserve"> — прототип окна данных администратора</w:t>
      </w:r>
    </w:p>
    <w:p w14:paraId="7532D88C" w14:textId="77808D27" w:rsidR="00820645" w:rsidRDefault="00820645" w:rsidP="00820645">
      <w:r>
        <w:t>Прототип окна данных администратора, изображен на рисунке 1</w:t>
      </w:r>
      <w:r w:rsidRPr="00451F3A">
        <w:t>2</w:t>
      </w:r>
      <w:r>
        <w:t>. На окне присутствуют: название окна (сверху экрана), а также кнопки «Просмотр», «Добавление», «Удаление», «Редактирование» и «Назад», которая вернет пользователя на главную страницу.</w:t>
      </w:r>
    </w:p>
    <w:p w14:paraId="19B3FB58" w14:textId="45EC927E" w:rsidR="002E00BF" w:rsidRDefault="002E00BF" w:rsidP="002E00BF">
      <w:pPr>
        <w:ind w:firstLine="0"/>
      </w:pPr>
      <w:r>
        <w:rPr>
          <w:noProof/>
        </w:rPr>
        <w:lastRenderedPageBreak/>
        <w:drawing>
          <wp:inline distT="0" distB="0" distL="0" distR="0" wp14:anchorId="3948AFFA" wp14:editId="3D13B249">
            <wp:extent cx="6477000" cy="4324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9CA7D" w14:textId="053D0E29" w:rsidR="002E00BF" w:rsidRDefault="002E00BF" w:rsidP="002E00BF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Рисунок 1</w:t>
      </w:r>
      <w:r w:rsidR="004D1D1E">
        <w:rPr>
          <w:rFonts w:eastAsia="Times New Roman" w:cs="Times New Roman"/>
          <w:color w:val="000000"/>
          <w:szCs w:val="24"/>
        </w:rPr>
        <w:t>6</w:t>
      </w:r>
      <w:r>
        <w:rPr>
          <w:rFonts w:eastAsia="Times New Roman" w:cs="Times New Roman"/>
          <w:color w:val="000000"/>
          <w:szCs w:val="24"/>
        </w:rPr>
        <w:t xml:space="preserve"> — </w:t>
      </w:r>
      <w:r w:rsidR="00D0243B">
        <w:rPr>
          <w:rFonts w:eastAsia="Times New Roman" w:cs="Times New Roman"/>
          <w:color w:val="000000"/>
          <w:szCs w:val="24"/>
        </w:rPr>
        <w:t>прототип окна создание записи администратора</w:t>
      </w:r>
    </w:p>
    <w:p w14:paraId="1FBCC983" w14:textId="4503CAD8" w:rsidR="002E00BF" w:rsidRDefault="00D0243B" w:rsidP="00D0243B">
      <w:r>
        <w:t xml:space="preserve">Прототип окна </w:t>
      </w:r>
      <w:r>
        <w:rPr>
          <w:rFonts w:eastAsia="Times New Roman" w:cs="Times New Roman"/>
          <w:color w:val="000000"/>
          <w:szCs w:val="24"/>
        </w:rPr>
        <w:t>создание записи</w:t>
      </w:r>
      <w:r>
        <w:t xml:space="preserve"> в роли администратора, изображен на рисунке 16. На окне присутствуют: название окна (сверху экрана), текстовое поле «Информация», а также кнопки «Назад» и «Создать запись».</w:t>
      </w:r>
    </w:p>
    <w:p w14:paraId="6816F649" w14:textId="22E74E3D" w:rsidR="002E00BF" w:rsidRDefault="002E00BF" w:rsidP="002E00BF">
      <w:pPr>
        <w:ind w:firstLine="0"/>
      </w:pPr>
      <w:r>
        <w:rPr>
          <w:noProof/>
        </w:rPr>
        <w:lastRenderedPageBreak/>
        <w:drawing>
          <wp:inline distT="0" distB="0" distL="0" distR="0" wp14:anchorId="1E3FBE8B" wp14:editId="6AAD2CD8">
            <wp:extent cx="6477000" cy="42386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43805" w14:textId="29A49906" w:rsidR="002E00BF" w:rsidRPr="00841759" w:rsidRDefault="002E00BF" w:rsidP="002E00BF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Рисунок 1</w:t>
      </w:r>
      <w:r w:rsidR="004D1D1E">
        <w:rPr>
          <w:rFonts w:eastAsia="Times New Roman" w:cs="Times New Roman"/>
          <w:color w:val="000000"/>
          <w:szCs w:val="24"/>
        </w:rPr>
        <w:t>7</w:t>
      </w:r>
      <w:r>
        <w:rPr>
          <w:rFonts w:eastAsia="Times New Roman" w:cs="Times New Roman"/>
          <w:color w:val="000000"/>
          <w:szCs w:val="24"/>
        </w:rPr>
        <w:t xml:space="preserve"> — </w:t>
      </w:r>
      <w:r w:rsidR="00D0243B">
        <w:rPr>
          <w:rFonts w:eastAsia="Times New Roman" w:cs="Times New Roman"/>
          <w:color w:val="000000"/>
          <w:szCs w:val="24"/>
        </w:rPr>
        <w:t>вкладка опросы у администратора</w:t>
      </w:r>
    </w:p>
    <w:p w14:paraId="7D1E47DB" w14:textId="02D18C86" w:rsidR="00D0243B" w:rsidRPr="001B1C0F" w:rsidRDefault="00D0243B" w:rsidP="00D0243B">
      <w:r>
        <w:t>Прототип окна опросы в роли администратора, изображен на рисунке 17. На окне присутствуют: название окна (сверху экрана), текстовое поле «Найти» в области, область в котором</w:t>
      </w:r>
      <w:r w:rsidR="000862C6">
        <w:t xml:space="preserve"> присутствует раскрывающийся список «Выбрать группу», также список студентов, выбранной группы </w:t>
      </w:r>
      <w:r>
        <w:t xml:space="preserve">и область, в котором </w:t>
      </w:r>
      <w:r w:rsidR="000862C6">
        <w:t>присутствует раскрывающийся список «Выбрать опрос»</w:t>
      </w:r>
      <w:r>
        <w:t>,</w:t>
      </w:r>
      <w:r w:rsidR="000862C6">
        <w:t xml:space="preserve"> при выбранном студенте можно посмотреть ответы опроса,</w:t>
      </w:r>
      <w:r>
        <w:t xml:space="preserve"> а также кнопки «Главная страница», «Задания», «Опросы», «</w:t>
      </w:r>
      <w:r w:rsidR="000862C6">
        <w:t>Создать опрос</w:t>
      </w:r>
      <w:r>
        <w:t>», «Выйти», «Профиль»</w:t>
      </w:r>
      <w:r w:rsidR="005B791F">
        <w:t xml:space="preserve">, «Оповещения» </w:t>
      </w:r>
      <w:r>
        <w:t xml:space="preserve"> и «</w:t>
      </w:r>
      <w:r w:rsidR="000862C6">
        <w:t>Данные</w:t>
      </w:r>
      <w:r>
        <w:t>».</w:t>
      </w:r>
    </w:p>
    <w:p w14:paraId="1EB1526E" w14:textId="28D61BEB" w:rsidR="002E00BF" w:rsidRDefault="002E00BF" w:rsidP="002E00BF">
      <w:pPr>
        <w:ind w:firstLine="0"/>
      </w:pPr>
    </w:p>
    <w:p w14:paraId="38F9C2D7" w14:textId="5830A7AC" w:rsidR="002E00BF" w:rsidRDefault="002E00BF" w:rsidP="002E00BF">
      <w:pPr>
        <w:ind w:firstLine="0"/>
      </w:pPr>
      <w:r>
        <w:rPr>
          <w:noProof/>
        </w:rPr>
        <w:lastRenderedPageBreak/>
        <w:drawing>
          <wp:inline distT="0" distB="0" distL="0" distR="0" wp14:anchorId="39004C23" wp14:editId="66C97B7B">
            <wp:extent cx="6477000" cy="43243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1B917" w14:textId="0F0D3413" w:rsidR="002E00BF" w:rsidRPr="00841759" w:rsidRDefault="002E00BF" w:rsidP="002E00BF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Рисунок 1</w:t>
      </w:r>
      <w:r w:rsidR="004D1D1E">
        <w:rPr>
          <w:rFonts w:eastAsia="Times New Roman" w:cs="Times New Roman"/>
          <w:color w:val="000000"/>
          <w:szCs w:val="24"/>
        </w:rPr>
        <w:t>8</w:t>
      </w:r>
      <w:r>
        <w:rPr>
          <w:rFonts w:eastAsia="Times New Roman" w:cs="Times New Roman"/>
          <w:color w:val="000000"/>
          <w:szCs w:val="24"/>
        </w:rPr>
        <w:t xml:space="preserve"> — </w:t>
      </w:r>
      <w:r w:rsidR="000862C6">
        <w:rPr>
          <w:rFonts w:eastAsia="Times New Roman" w:cs="Times New Roman"/>
          <w:color w:val="000000"/>
          <w:szCs w:val="24"/>
        </w:rPr>
        <w:t>прототип окна создания опроса администратора</w:t>
      </w:r>
    </w:p>
    <w:p w14:paraId="5D9D4E52" w14:textId="1E18E031" w:rsidR="002E00BF" w:rsidRDefault="000862C6" w:rsidP="000862C6">
      <w:r>
        <w:t xml:space="preserve">Прототип окна </w:t>
      </w:r>
      <w:r>
        <w:rPr>
          <w:rFonts w:eastAsia="Times New Roman" w:cs="Times New Roman"/>
          <w:color w:val="000000"/>
          <w:szCs w:val="24"/>
        </w:rPr>
        <w:t>создания опроса</w:t>
      </w:r>
      <w:r>
        <w:t xml:space="preserve"> в роли администратора, изображен на рисунке 18. На окне присутствуют: название окна (сверху экрана), текстов</w:t>
      </w:r>
      <w:r w:rsidR="00A67A45">
        <w:t>ы</w:t>
      </w:r>
      <w:r>
        <w:t>е пол</w:t>
      </w:r>
      <w:r w:rsidR="00A67A45">
        <w:t>я</w:t>
      </w:r>
      <w:r>
        <w:t xml:space="preserve"> «Название опроса», «Вопрос», «Ответ», а также кнопки «Назад», «Добавить ответ», «Добавить вопрос» и «Создать опрос».</w:t>
      </w:r>
    </w:p>
    <w:p w14:paraId="220C29BC" w14:textId="3732251B" w:rsidR="002E00BF" w:rsidRDefault="002E00BF" w:rsidP="002E00BF">
      <w:pPr>
        <w:ind w:firstLine="0"/>
      </w:pPr>
      <w:r>
        <w:rPr>
          <w:noProof/>
        </w:rPr>
        <w:lastRenderedPageBreak/>
        <w:drawing>
          <wp:inline distT="0" distB="0" distL="0" distR="0" wp14:anchorId="0E6E13F0" wp14:editId="49CAC5D4">
            <wp:extent cx="6477000" cy="42862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C0DB1" w14:textId="779FB893" w:rsidR="00E6429F" w:rsidRDefault="002E00BF" w:rsidP="00E6429F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Рисунок 1</w:t>
      </w:r>
      <w:r w:rsidR="004D1D1E">
        <w:rPr>
          <w:rFonts w:eastAsia="Times New Roman" w:cs="Times New Roman"/>
          <w:color w:val="000000"/>
          <w:szCs w:val="24"/>
        </w:rPr>
        <w:t>9</w:t>
      </w:r>
      <w:r>
        <w:rPr>
          <w:rFonts w:eastAsia="Times New Roman" w:cs="Times New Roman"/>
          <w:color w:val="000000"/>
          <w:szCs w:val="24"/>
        </w:rPr>
        <w:t xml:space="preserve"> — </w:t>
      </w:r>
      <w:r w:rsidR="00E6429F">
        <w:rPr>
          <w:rFonts w:eastAsia="Times New Roman" w:cs="Times New Roman"/>
          <w:color w:val="000000"/>
          <w:szCs w:val="24"/>
        </w:rPr>
        <w:t>вкладка оповещения у администратора</w:t>
      </w:r>
    </w:p>
    <w:p w14:paraId="19C63D67" w14:textId="34FDF821" w:rsidR="002E00BF" w:rsidRDefault="00E6429F" w:rsidP="00E6429F">
      <w:r>
        <w:t xml:space="preserve">Прототип окна </w:t>
      </w:r>
      <w:r>
        <w:rPr>
          <w:rFonts w:eastAsia="Times New Roman" w:cs="Times New Roman"/>
          <w:color w:val="000000"/>
          <w:szCs w:val="24"/>
        </w:rPr>
        <w:t xml:space="preserve">оповещения </w:t>
      </w:r>
      <w:r>
        <w:t>в роли администратора, изображен на рисунке 19. На окне присутствуют: название окна (сверху экрана), текстовое поле «Найти» в области, область в котором представлены все оповещения и область, где отображено выбранное оповещение, а также кнопки «Главная страница», «Задания», «Опросы», «Выйти», «Профиль», «Данные»</w:t>
      </w:r>
      <w:r w:rsidR="005B791F">
        <w:t>, «Оповещения»</w:t>
      </w:r>
      <w:r>
        <w:t xml:space="preserve"> и «Создать оповещение».</w:t>
      </w:r>
    </w:p>
    <w:p w14:paraId="6F27A6AE" w14:textId="326C0A39" w:rsidR="002E00BF" w:rsidRDefault="002E00BF" w:rsidP="002E00BF">
      <w:pPr>
        <w:ind w:firstLine="0"/>
      </w:pPr>
      <w:r>
        <w:rPr>
          <w:noProof/>
        </w:rPr>
        <w:lastRenderedPageBreak/>
        <w:drawing>
          <wp:inline distT="0" distB="0" distL="0" distR="0" wp14:anchorId="12574597" wp14:editId="5B6B2274">
            <wp:extent cx="6477000" cy="43243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15476" w14:textId="7969F1BB" w:rsidR="002E00BF" w:rsidRDefault="002E00BF" w:rsidP="002E00BF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Рисунок </w:t>
      </w:r>
      <w:r w:rsidR="004D1D1E">
        <w:rPr>
          <w:rFonts w:eastAsia="Times New Roman" w:cs="Times New Roman"/>
          <w:color w:val="000000"/>
          <w:szCs w:val="24"/>
        </w:rPr>
        <w:t>2</w:t>
      </w:r>
      <w:r w:rsidRPr="00451F3A">
        <w:rPr>
          <w:rFonts w:eastAsia="Times New Roman" w:cs="Times New Roman"/>
          <w:color w:val="000000"/>
          <w:szCs w:val="24"/>
        </w:rPr>
        <w:t>0</w:t>
      </w:r>
      <w:r>
        <w:rPr>
          <w:rFonts w:eastAsia="Times New Roman" w:cs="Times New Roman"/>
          <w:color w:val="000000"/>
          <w:szCs w:val="24"/>
        </w:rPr>
        <w:t xml:space="preserve"> — </w:t>
      </w:r>
      <w:r w:rsidR="00E6429F">
        <w:rPr>
          <w:rFonts w:eastAsia="Times New Roman" w:cs="Times New Roman"/>
          <w:color w:val="000000"/>
          <w:szCs w:val="24"/>
        </w:rPr>
        <w:t>прототип окна создания оповещения администратора</w:t>
      </w:r>
    </w:p>
    <w:p w14:paraId="75D0FC21" w14:textId="7A592EF7" w:rsidR="002E00BF" w:rsidRDefault="00E6429F" w:rsidP="00E6429F">
      <w:r>
        <w:t xml:space="preserve">Прототип окна </w:t>
      </w:r>
      <w:r>
        <w:rPr>
          <w:rFonts w:eastAsia="Times New Roman" w:cs="Times New Roman"/>
          <w:color w:val="000000"/>
          <w:szCs w:val="24"/>
        </w:rPr>
        <w:t>создание оповещения</w:t>
      </w:r>
      <w:r>
        <w:t xml:space="preserve"> в роли администратора, изображен на рисунке 20. На окне присутствуют: название окна (сверху экрана), текстовое поле «Текст оповещения», а также кнопки «Назад» и «Создать оповещение».</w:t>
      </w:r>
    </w:p>
    <w:p w14:paraId="2CD27896" w14:textId="6A59786B" w:rsidR="00286308" w:rsidRDefault="00AA4892" w:rsidP="00286308">
      <w:pPr>
        <w:spacing w:before="0"/>
        <w:ind w:firstLine="0"/>
      </w:pPr>
      <w:r>
        <w:rPr>
          <w:noProof/>
        </w:rPr>
        <w:lastRenderedPageBreak/>
        <w:drawing>
          <wp:inline distT="0" distB="0" distL="0" distR="0" wp14:anchorId="6431A105" wp14:editId="04090D8C">
            <wp:extent cx="6477000" cy="4324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6F34E" w14:textId="5B59416D" w:rsidR="00841759" w:rsidRPr="00841759" w:rsidRDefault="00841759" w:rsidP="00841759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Рисунок </w:t>
      </w:r>
      <w:r w:rsidR="004D1D1E">
        <w:rPr>
          <w:rFonts w:eastAsia="Times New Roman" w:cs="Times New Roman"/>
          <w:color w:val="000000"/>
          <w:szCs w:val="24"/>
        </w:rPr>
        <w:t>2</w:t>
      </w:r>
      <w:r>
        <w:rPr>
          <w:rFonts w:eastAsia="Times New Roman" w:cs="Times New Roman"/>
          <w:color w:val="000000"/>
          <w:szCs w:val="24"/>
        </w:rPr>
        <w:t>1 — вход преподавателя</w:t>
      </w:r>
    </w:p>
    <w:p w14:paraId="11E63D75" w14:textId="1EE338F0" w:rsidR="00720277" w:rsidRDefault="00720277" w:rsidP="00720277">
      <w:r>
        <w:t xml:space="preserve">Прототип окна при входе пользователя в роли преподавателя, изображен на рисунке </w:t>
      </w:r>
      <w:r w:rsidR="00E6429F">
        <w:t>2</w:t>
      </w:r>
      <w:r>
        <w:t xml:space="preserve">1. На окне присутствуют: название окна (сверху экрана), </w:t>
      </w:r>
      <w:r w:rsidR="00A11602">
        <w:t>надписи об оповещении и информации</w:t>
      </w:r>
      <w:r>
        <w:t>, а также кнопки «Главная страница», «Задания», «Опросы», «</w:t>
      </w:r>
      <w:r w:rsidR="00A11602">
        <w:t>Оповещения</w:t>
      </w:r>
      <w:r>
        <w:t xml:space="preserve">», «Выйти» и «Профиль». </w:t>
      </w:r>
    </w:p>
    <w:p w14:paraId="50BB7971" w14:textId="547AE2BE" w:rsidR="00FB3EC8" w:rsidRDefault="00FB3EC8" w:rsidP="00FB3EC8">
      <w:pPr>
        <w:ind w:firstLine="0"/>
      </w:pPr>
      <w:r>
        <w:rPr>
          <w:noProof/>
        </w:rPr>
        <w:lastRenderedPageBreak/>
        <w:drawing>
          <wp:inline distT="0" distB="0" distL="0" distR="0" wp14:anchorId="3D5E9084" wp14:editId="3AF818B7">
            <wp:extent cx="6477000" cy="42386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307D" w14:textId="7D99E16D" w:rsidR="00A67A45" w:rsidRDefault="00A67A45" w:rsidP="00A67A45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Рисунок 22 — вкладка задания у преподавателя</w:t>
      </w:r>
    </w:p>
    <w:p w14:paraId="0B39E316" w14:textId="57EFA0C9" w:rsidR="00A67A45" w:rsidRPr="001B1C0F" w:rsidRDefault="00A67A45" w:rsidP="00A67A45">
      <w:r>
        <w:t xml:space="preserve">Прототип окна задания в роли </w:t>
      </w:r>
      <w:r>
        <w:rPr>
          <w:rFonts w:eastAsia="Times New Roman" w:cs="Times New Roman"/>
          <w:color w:val="000000"/>
          <w:szCs w:val="24"/>
        </w:rPr>
        <w:t>преподавателя</w:t>
      </w:r>
      <w:r>
        <w:t xml:space="preserve">, изображен на рисунке 22. На окне присутствуют: название окна (сверху экрана), текстовые поля «Найти» и «Оставить комментарий» в области, текстовое поле «Найти» в области, область в котором присутствует раскрывающийся список «Выбрать группу», также список студентов, выбранной группы и область, в котором присутствует раскрывающийся список «Выбрать задание», при выбранном студенте можно посмотреть отправленное задание и в раскрывающемся списке «Поставить оценку», выбрать оценку, а также кнопки «Главная страница», «Задания», «Опросы», «Оповещения», «Выйти», «Профиль» и «Создать задание». </w:t>
      </w:r>
    </w:p>
    <w:p w14:paraId="09596B4B" w14:textId="024942BA" w:rsidR="00FB3EC8" w:rsidRDefault="00FB3EC8" w:rsidP="00FB3EC8">
      <w:pPr>
        <w:ind w:firstLine="0"/>
        <w:jc w:val="center"/>
      </w:pPr>
    </w:p>
    <w:p w14:paraId="4F917D9C" w14:textId="2E53E9EF" w:rsidR="00FB3EC8" w:rsidRDefault="00FB3EC8" w:rsidP="00FB3EC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6BF7FD" wp14:editId="22833D95">
            <wp:extent cx="6477000" cy="4324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986D3" w14:textId="4E41E865" w:rsidR="00E6429F" w:rsidRDefault="00FB3EC8" w:rsidP="00E6429F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Рисунок </w:t>
      </w:r>
      <w:r w:rsidR="004D1D1E">
        <w:rPr>
          <w:rFonts w:eastAsia="Times New Roman" w:cs="Times New Roman"/>
          <w:color w:val="000000"/>
          <w:szCs w:val="24"/>
        </w:rPr>
        <w:t>23</w:t>
      </w:r>
      <w:r>
        <w:rPr>
          <w:rFonts w:eastAsia="Times New Roman" w:cs="Times New Roman"/>
          <w:color w:val="000000"/>
          <w:szCs w:val="24"/>
        </w:rPr>
        <w:t xml:space="preserve"> — </w:t>
      </w:r>
      <w:r w:rsidR="00E6429F">
        <w:rPr>
          <w:rFonts w:eastAsia="Times New Roman" w:cs="Times New Roman"/>
          <w:color w:val="000000"/>
          <w:szCs w:val="24"/>
        </w:rPr>
        <w:t xml:space="preserve">прототип окна создания </w:t>
      </w:r>
      <w:r w:rsidR="00A67A45">
        <w:rPr>
          <w:rFonts w:eastAsia="Times New Roman" w:cs="Times New Roman"/>
          <w:color w:val="000000"/>
          <w:szCs w:val="24"/>
        </w:rPr>
        <w:t>задани</w:t>
      </w:r>
      <w:r w:rsidR="00E6429F">
        <w:rPr>
          <w:rFonts w:eastAsia="Times New Roman" w:cs="Times New Roman"/>
          <w:color w:val="000000"/>
          <w:szCs w:val="24"/>
        </w:rPr>
        <w:t xml:space="preserve">я </w:t>
      </w:r>
      <w:r w:rsidR="00A67A45">
        <w:rPr>
          <w:rFonts w:eastAsia="Times New Roman" w:cs="Times New Roman"/>
          <w:color w:val="000000"/>
          <w:szCs w:val="24"/>
        </w:rPr>
        <w:t>преподавателя</w:t>
      </w:r>
    </w:p>
    <w:p w14:paraId="70F3848B" w14:textId="12A95C75" w:rsidR="00FB3EC8" w:rsidRDefault="00A67A45" w:rsidP="00A67A45">
      <w:pPr>
        <w:rPr>
          <w:noProof/>
        </w:rPr>
      </w:pPr>
      <w:r>
        <w:t xml:space="preserve">Прототип окна </w:t>
      </w:r>
      <w:r>
        <w:rPr>
          <w:rFonts w:eastAsia="Times New Roman" w:cs="Times New Roman"/>
          <w:color w:val="000000"/>
          <w:szCs w:val="24"/>
        </w:rPr>
        <w:t xml:space="preserve">создание создания </w:t>
      </w:r>
      <w:r>
        <w:t xml:space="preserve">в роли </w:t>
      </w:r>
      <w:r>
        <w:rPr>
          <w:rFonts w:eastAsia="Times New Roman" w:cs="Times New Roman"/>
          <w:color w:val="000000"/>
          <w:szCs w:val="24"/>
        </w:rPr>
        <w:t>преподавателя</w:t>
      </w:r>
      <w:r>
        <w:t>, изображен на рисунке 23. На окне присутствуют: название окна (сверху экрана), текстовые поля «Название», «Описание», «Задача», а также кнопки «Назад» и «Создать задание».</w:t>
      </w:r>
    </w:p>
    <w:p w14:paraId="53396DFC" w14:textId="7FD0B0DB" w:rsidR="00FB3EC8" w:rsidRDefault="00FB3EC8" w:rsidP="00FB3EC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3CC3D01" wp14:editId="7B5826AD">
            <wp:extent cx="6480175" cy="42348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923D" w14:textId="2A24AD97" w:rsidR="00A67A45" w:rsidRPr="00841759" w:rsidRDefault="00A67A45" w:rsidP="00A67A45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Рисунок 24 — вкладка опросы у преподавателя</w:t>
      </w:r>
    </w:p>
    <w:p w14:paraId="366C0620" w14:textId="732B6911" w:rsidR="00A67A45" w:rsidRPr="001B1C0F" w:rsidRDefault="00A67A45" w:rsidP="00A67A45">
      <w:r>
        <w:t xml:space="preserve">Прототип окна опросы в роли </w:t>
      </w:r>
      <w:r>
        <w:rPr>
          <w:rFonts w:eastAsia="Times New Roman" w:cs="Times New Roman"/>
          <w:color w:val="000000"/>
          <w:szCs w:val="24"/>
        </w:rPr>
        <w:t>преподавателя</w:t>
      </w:r>
      <w:r>
        <w:t>, изображен на рисунке 24. На окне присутствуют: название окна (сверху экрана), текстовые поля «Найти» и «Отправить комментарий» в области, область в котором присутствует раскрывающийся список «Выбрать группу», также список студентов, выбранной группы и область, в котором присутствует раскрывающийся список «Выбрать опрос», при выбранном студенте можно посмотреть ответы опроса, а также кнопки «Главная страница», «Задания», «Опросы», «Оповещения», «Выйти» и «Профиль».</w:t>
      </w:r>
    </w:p>
    <w:p w14:paraId="041DC510" w14:textId="7CBF7A74" w:rsidR="00FB3EC8" w:rsidRDefault="00FB3EC8" w:rsidP="00FB3EC8">
      <w:pPr>
        <w:ind w:firstLine="0"/>
      </w:pPr>
    </w:p>
    <w:p w14:paraId="58C9AA60" w14:textId="77777777" w:rsidR="00FB3EC8" w:rsidRDefault="00FB3EC8" w:rsidP="00FB3EC8">
      <w:pPr>
        <w:ind w:firstLine="0"/>
      </w:pPr>
    </w:p>
    <w:p w14:paraId="3E6FB99B" w14:textId="4B9A16FE" w:rsidR="00FB3EC8" w:rsidRDefault="00FB3EC8" w:rsidP="00FB3EC8">
      <w:pPr>
        <w:ind w:firstLine="0"/>
      </w:pPr>
      <w:r>
        <w:rPr>
          <w:noProof/>
        </w:rPr>
        <w:lastRenderedPageBreak/>
        <w:drawing>
          <wp:inline distT="0" distB="0" distL="0" distR="0" wp14:anchorId="209D5BC2" wp14:editId="68BC1860">
            <wp:extent cx="6477000" cy="42767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672FC" w14:textId="08B778E0" w:rsidR="00A67A45" w:rsidRDefault="00A67A45" w:rsidP="00A67A45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Рисунок 25 — вкладка оповещения у студента</w:t>
      </w:r>
    </w:p>
    <w:p w14:paraId="0CF608AA" w14:textId="18216DBD" w:rsidR="00A67A45" w:rsidRPr="00D0243B" w:rsidRDefault="00A67A45" w:rsidP="00A67A45">
      <w:r>
        <w:t xml:space="preserve">Прототип окна </w:t>
      </w:r>
      <w:r>
        <w:rPr>
          <w:rFonts w:eastAsia="Times New Roman" w:cs="Times New Roman"/>
          <w:color w:val="000000"/>
          <w:szCs w:val="24"/>
        </w:rPr>
        <w:t xml:space="preserve">оповещения </w:t>
      </w:r>
      <w:r>
        <w:t>в роли студента, изображен на рисунке 25. На окне присутствуют: название окна (сверху экрана), текстовое поле «Найти» в области, область в котором представлены все оповещения и область, где отображено выбранное оповещение, а также кнопки «Главная страница», «Задания», «Опросы», «Оповещения», «Выйти» и «Профиль».</w:t>
      </w:r>
    </w:p>
    <w:p w14:paraId="7170DA3F" w14:textId="1F741A5E" w:rsidR="00FB3EC8" w:rsidRDefault="00FB3EC8" w:rsidP="00FB3EC8">
      <w:pPr>
        <w:ind w:firstLine="0"/>
      </w:pPr>
    </w:p>
    <w:p w14:paraId="44243DDF" w14:textId="77777777" w:rsidR="00FB3EC8" w:rsidRDefault="00FB3EC8" w:rsidP="00FB3EC8">
      <w:pPr>
        <w:ind w:firstLine="0"/>
      </w:pPr>
    </w:p>
    <w:p w14:paraId="62BD0225" w14:textId="6A7ECD8C" w:rsidR="00D73D26" w:rsidRDefault="00D73D26" w:rsidP="00286308">
      <w:pPr>
        <w:spacing w:before="0"/>
        <w:ind w:firstLine="0"/>
      </w:pPr>
      <w:r>
        <w:rPr>
          <w:noProof/>
        </w:rPr>
        <w:lastRenderedPageBreak/>
        <w:drawing>
          <wp:inline distT="0" distB="0" distL="0" distR="0" wp14:anchorId="743AA127" wp14:editId="5E2AEB67">
            <wp:extent cx="6477000" cy="4324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5C49C" w14:textId="3EAB73E6" w:rsidR="00330583" w:rsidRPr="00841759" w:rsidRDefault="00841759" w:rsidP="00330583">
      <w:pPr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Рисунок </w:t>
      </w:r>
      <w:r w:rsidR="004D1D1E">
        <w:rPr>
          <w:rFonts w:eastAsia="Times New Roman" w:cs="Times New Roman"/>
          <w:color w:val="000000"/>
          <w:szCs w:val="24"/>
        </w:rPr>
        <w:t>26</w:t>
      </w:r>
      <w:r>
        <w:rPr>
          <w:rFonts w:eastAsia="Times New Roman" w:cs="Times New Roman"/>
          <w:color w:val="000000"/>
          <w:szCs w:val="24"/>
        </w:rPr>
        <w:t xml:space="preserve"> —</w:t>
      </w:r>
      <w:r w:rsidR="00330583">
        <w:rPr>
          <w:rFonts w:eastAsia="Times New Roman" w:cs="Times New Roman"/>
          <w:color w:val="000000"/>
          <w:szCs w:val="24"/>
        </w:rPr>
        <w:t xml:space="preserve"> прототип окна</w:t>
      </w:r>
      <w:r>
        <w:rPr>
          <w:rFonts w:eastAsia="Times New Roman" w:cs="Times New Roman"/>
          <w:color w:val="000000"/>
          <w:szCs w:val="24"/>
        </w:rPr>
        <w:t xml:space="preserve"> </w:t>
      </w:r>
      <w:r w:rsidR="00136F5E">
        <w:rPr>
          <w:rFonts w:eastAsia="Times New Roman" w:cs="Times New Roman"/>
          <w:color w:val="000000"/>
          <w:szCs w:val="24"/>
        </w:rPr>
        <w:t>профил</w:t>
      </w:r>
      <w:r w:rsidR="00330583">
        <w:rPr>
          <w:rFonts w:eastAsia="Times New Roman" w:cs="Times New Roman"/>
          <w:color w:val="000000"/>
          <w:szCs w:val="24"/>
        </w:rPr>
        <w:t>я</w:t>
      </w:r>
      <w:r w:rsidR="00136F5E">
        <w:rPr>
          <w:rFonts w:eastAsia="Times New Roman" w:cs="Times New Roman"/>
          <w:color w:val="000000"/>
          <w:szCs w:val="24"/>
        </w:rPr>
        <w:t xml:space="preserve"> пользователя</w:t>
      </w:r>
    </w:p>
    <w:p w14:paraId="5A1144E2" w14:textId="667F60D5" w:rsidR="00D73D26" w:rsidRDefault="00720277" w:rsidP="00820645">
      <w:r>
        <w:t xml:space="preserve">Прототип окна профиля пользователя, изображен на рисунке </w:t>
      </w:r>
      <w:r w:rsidR="004D1D1E">
        <w:t>26</w:t>
      </w:r>
      <w:r>
        <w:t xml:space="preserve">. На окне присутствуют: название окна (сверху экрана), изображение, надпись под изображением, поля для ввода (Фамилия, Имя, Почта, Пароль), а также кнопки «Назад», которая вернет пользователя на главную страницу, и кнопка «Сохранить», которая изменит информацию о пользователе. </w:t>
      </w:r>
    </w:p>
    <w:p w14:paraId="6D977210" w14:textId="62894D8F" w:rsidR="00A11602" w:rsidRDefault="00A11602" w:rsidP="00A11602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313D0D33" w14:textId="457204CF" w:rsidR="00D3497C" w:rsidRDefault="00D3497C" w:rsidP="00D3497C">
      <w:pPr>
        <w:pStyle w:val="2"/>
      </w:pPr>
      <w:bookmarkStart w:id="22" w:name="_Toc149250783"/>
      <w:r>
        <w:lastRenderedPageBreak/>
        <w:t>Требования к функциональным характеристикам</w:t>
      </w:r>
      <w:bookmarkEnd w:id="22"/>
    </w:p>
    <w:p w14:paraId="1BDFA1FE" w14:textId="449942C0" w:rsidR="00F32547" w:rsidRDefault="00F32547" w:rsidP="00F32547">
      <w:pPr>
        <w:rPr>
          <w:rFonts w:eastAsia="Times New Roman" w:cs="Times New Roman"/>
          <w:szCs w:val="24"/>
        </w:rPr>
      </w:pPr>
      <w:r w:rsidRPr="00DA24FA">
        <w:rPr>
          <w:rFonts w:cs="Times New Roman"/>
          <w:szCs w:val="24"/>
        </w:rPr>
        <w:t xml:space="preserve">В рамках </w:t>
      </w:r>
      <w:r>
        <w:rPr>
          <w:rFonts w:cs="Times New Roman"/>
          <w:szCs w:val="24"/>
        </w:rPr>
        <w:t>настоящей работы</w:t>
      </w:r>
      <w:r w:rsidRPr="00DA24F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происходит процесс</w:t>
      </w:r>
      <w:r w:rsidRPr="00DA24FA">
        <w:rPr>
          <w:rFonts w:cs="Times New Roman"/>
          <w:szCs w:val="24"/>
        </w:rPr>
        <w:t xml:space="preserve"> проектирован</w:t>
      </w:r>
      <w:r>
        <w:rPr>
          <w:rFonts w:cs="Times New Roman"/>
          <w:szCs w:val="24"/>
        </w:rPr>
        <w:t>ия</w:t>
      </w:r>
      <w:r w:rsidRPr="00DA24FA">
        <w:rPr>
          <w:rFonts w:cs="Times New Roman"/>
          <w:szCs w:val="24"/>
        </w:rPr>
        <w:t xml:space="preserve"> информационной системы </w:t>
      </w:r>
      <w:r w:rsidR="004F45CB">
        <w:rPr>
          <w:rFonts w:cs="Times New Roman"/>
          <w:szCs w:val="24"/>
        </w:rPr>
        <w:t>«Личный кабинет студента»</w:t>
      </w:r>
      <w:r w:rsidRPr="00DA24FA">
        <w:rPr>
          <w:rFonts w:cs="Times New Roman"/>
          <w:szCs w:val="24"/>
        </w:rPr>
        <w:t xml:space="preserve"> (далее </w:t>
      </w:r>
      <w:r w:rsidRPr="00DA24FA">
        <w:rPr>
          <w:rFonts w:cs="Times New Roman"/>
          <w:szCs w:val="24"/>
        </w:rPr>
        <w:softHyphen/>
      </w:r>
      <w:r w:rsidRPr="00DA24FA">
        <w:rPr>
          <w:rFonts w:cs="Times New Roman"/>
          <w:szCs w:val="24"/>
        </w:rPr>
        <w:softHyphen/>
      </w:r>
      <w:r w:rsidRPr="00DA24FA">
        <w:rPr>
          <w:rFonts w:cs="Times New Roman"/>
          <w:szCs w:val="24"/>
        </w:rPr>
        <w:softHyphen/>
      </w:r>
      <w:r w:rsidRPr="00DA24FA">
        <w:rPr>
          <w:rFonts w:cs="Times New Roman"/>
          <w:szCs w:val="24"/>
        </w:rPr>
        <w:softHyphen/>
      </w:r>
      <w:r w:rsidRPr="00DA24FA">
        <w:rPr>
          <w:rFonts w:cs="Times New Roman"/>
          <w:szCs w:val="24"/>
        </w:rPr>
        <w:softHyphen/>
      </w:r>
      <w:r w:rsidRPr="004D446D">
        <w:t>—</w:t>
      </w:r>
      <w:r w:rsidRPr="00DA24F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Система</w:t>
      </w:r>
      <w:r w:rsidRPr="00DA24FA">
        <w:rPr>
          <w:rFonts w:cs="Times New Roman"/>
          <w:szCs w:val="24"/>
        </w:rPr>
        <w:t>)</w:t>
      </w:r>
      <w:r>
        <w:rPr>
          <w:rFonts w:eastAsia="Times New Roman" w:cs="Times New Roman"/>
          <w:szCs w:val="24"/>
        </w:rPr>
        <w:t>.</w:t>
      </w:r>
    </w:p>
    <w:p w14:paraId="5BFCFC67" w14:textId="42441D5B" w:rsidR="004339D9" w:rsidRDefault="004339D9" w:rsidP="004339D9">
      <w:r>
        <w:t>Администратору должны быть доступны следующие возможности:</w:t>
      </w:r>
    </w:p>
    <w:p w14:paraId="4A270BE4" w14:textId="48212042" w:rsidR="004339D9" w:rsidRDefault="004C7361" w:rsidP="00FE39E8">
      <w:pPr>
        <w:pStyle w:val="a0"/>
        <w:numPr>
          <w:ilvl w:val="0"/>
          <w:numId w:val="30"/>
        </w:numPr>
        <w:ind w:left="0" w:firstLine="851"/>
      </w:pPr>
      <w:r>
        <w:t>Создание, удаление, редактирование и просмотр</w:t>
      </w:r>
      <w:r w:rsidR="004339D9">
        <w:t xml:space="preserve"> </w:t>
      </w:r>
      <w:r w:rsidR="000213B5">
        <w:t>данных</w:t>
      </w:r>
      <w:r w:rsidR="00ED6966">
        <w:t xml:space="preserve"> пользователей</w:t>
      </w:r>
      <w:r w:rsidR="001B561D">
        <w:t>.</w:t>
      </w:r>
    </w:p>
    <w:p w14:paraId="4D87A6CB" w14:textId="67127DFC" w:rsidR="000116A2" w:rsidRDefault="001B561D" w:rsidP="00FE39E8">
      <w:pPr>
        <w:pStyle w:val="a0"/>
        <w:numPr>
          <w:ilvl w:val="0"/>
          <w:numId w:val="30"/>
        </w:numPr>
        <w:ind w:left="0" w:firstLine="851"/>
      </w:pPr>
      <w:r>
        <w:t>С</w:t>
      </w:r>
      <w:r w:rsidR="000116A2">
        <w:t>оздание опросов</w:t>
      </w:r>
      <w:r w:rsidR="00AA4892">
        <w:t>, информации</w:t>
      </w:r>
      <w:r w:rsidR="000116A2">
        <w:t xml:space="preserve"> и оповещений</w:t>
      </w:r>
      <w:r w:rsidR="0097392B">
        <w:t xml:space="preserve"> учебного заведения</w:t>
      </w:r>
      <w:r>
        <w:t>.</w:t>
      </w:r>
    </w:p>
    <w:p w14:paraId="26C56F8E" w14:textId="33852BC6" w:rsidR="00044271" w:rsidRDefault="001B561D" w:rsidP="00FE39E8">
      <w:pPr>
        <w:pStyle w:val="a0"/>
        <w:numPr>
          <w:ilvl w:val="0"/>
          <w:numId w:val="30"/>
        </w:numPr>
        <w:ind w:left="0" w:firstLine="851"/>
      </w:pPr>
      <w:r>
        <w:t>В</w:t>
      </w:r>
      <w:r w:rsidR="00044271">
        <w:t>се права других пользователей.</w:t>
      </w:r>
    </w:p>
    <w:p w14:paraId="7AD0570A" w14:textId="33A0A7D8" w:rsidR="004339D9" w:rsidRDefault="004339D9" w:rsidP="004339D9">
      <w:r>
        <w:t>Преподавателю должны быть доступны следующие возможности:</w:t>
      </w:r>
    </w:p>
    <w:p w14:paraId="3553CDF4" w14:textId="6F520FE2" w:rsidR="004339D9" w:rsidRDefault="001B561D" w:rsidP="00FE39E8">
      <w:pPr>
        <w:pStyle w:val="a0"/>
        <w:numPr>
          <w:ilvl w:val="0"/>
          <w:numId w:val="30"/>
        </w:numPr>
        <w:ind w:left="0" w:firstLine="851"/>
      </w:pPr>
      <w:r>
        <w:t>П</w:t>
      </w:r>
      <w:r w:rsidR="004339D9">
        <w:t>росмотр</w:t>
      </w:r>
      <w:r w:rsidR="007A0D42">
        <w:t xml:space="preserve"> опросов</w:t>
      </w:r>
      <w:r w:rsidR="004339D9">
        <w:t xml:space="preserve"> и оценка работ</w:t>
      </w:r>
      <w:r w:rsidR="00286308">
        <w:t xml:space="preserve"> (заданий)</w:t>
      </w:r>
      <w:r w:rsidR="00580FF4">
        <w:t xml:space="preserve"> учебного заведения</w:t>
      </w:r>
      <w:r>
        <w:t>.</w:t>
      </w:r>
    </w:p>
    <w:p w14:paraId="542BEB6B" w14:textId="04B46C04" w:rsidR="004339D9" w:rsidRDefault="001B561D" w:rsidP="00AA4892">
      <w:pPr>
        <w:pStyle w:val="a0"/>
        <w:numPr>
          <w:ilvl w:val="0"/>
          <w:numId w:val="30"/>
        </w:numPr>
        <w:ind w:left="0" w:firstLine="851"/>
      </w:pPr>
      <w:r>
        <w:t>С</w:t>
      </w:r>
      <w:r w:rsidR="00044271">
        <w:t>оздание заданий</w:t>
      </w:r>
      <w:r w:rsidR="00F80F66">
        <w:t xml:space="preserve"> для студентов, учебного заведения</w:t>
      </w:r>
      <w:r>
        <w:t>.</w:t>
      </w:r>
    </w:p>
    <w:p w14:paraId="146D745F" w14:textId="1ACEF400" w:rsidR="004339D9" w:rsidRPr="004339D9" w:rsidRDefault="001B561D" w:rsidP="00FE39E8">
      <w:pPr>
        <w:pStyle w:val="a0"/>
        <w:numPr>
          <w:ilvl w:val="0"/>
          <w:numId w:val="30"/>
        </w:numPr>
        <w:ind w:left="0" w:firstLine="851"/>
      </w:pPr>
      <w:r>
        <w:t>В</w:t>
      </w:r>
      <w:r w:rsidR="00044271">
        <w:t>се права</w:t>
      </w:r>
      <w:r w:rsidR="004339D9">
        <w:t xml:space="preserve"> студента.</w:t>
      </w:r>
    </w:p>
    <w:p w14:paraId="487F8C2F" w14:textId="5E1775A1" w:rsidR="004339D9" w:rsidRDefault="004339D9" w:rsidP="004339D9">
      <w:r>
        <w:t>Студенту должны быть доступны следующие возможности:</w:t>
      </w:r>
    </w:p>
    <w:p w14:paraId="45088B5D" w14:textId="042675B6" w:rsidR="004339D9" w:rsidRDefault="002F6E47" w:rsidP="00FE39E8">
      <w:pPr>
        <w:pStyle w:val="a0"/>
        <w:numPr>
          <w:ilvl w:val="0"/>
          <w:numId w:val="31"/>
        </w:numPr>
        <w:ind w:left="0" w:firstLine="851"/>
      </w:pPr>
      <w:r>
        <w:t>П</w:t>
      </w:r>
      <w:r w:rsidR="004339D9">
        <w:t>росмотр информации</w:t>
      </w:r>
      <w:r w:rsidR="00AA6687">
        <w:t xml:space="preserve"> учебного заведения</w:t>
      </w:r>
      <w:r>
        <w:t>.</w:t>
      </w:r>
    </w:p>
    <w:p w14:paraId="5B245A95" w14:textId="4EE9C16E" w:rsidR="004339D9" w:rsidRDefault="002F6E47" w:rsidP="00FE39E8">
      <w:pPr>
        <w:pStyle w:val="a0"/>
        <w:numPr>
          <w:ilvl w:val="0"/>
          <w:numId w:val="31"/>
        </w:numPr>
        <w:ind w:left="0" w:firstLine="851"/>
      </w:pPr>
      <w:r>
        <w:t>О</w:t>
      </w:r>
      <w:r w:rsidR="004339D9">
        <w:t>тправка работ</w:t>
      </w:r>
      <w:r w:rsidR="00286308">
        <w:t xml:space="preserve"> (заданий)</w:t>
      </w:r>
      <w:r w:rsidR="00835561">
        <w:t xml:space="preserve"> </w:t>
      </w:r>
      <w:r w:rsidR="007B6AA2">
        <w:t>преподавателю</w:t>
      </w:r>
      <w:r>
        <w:t>.</w:t>
      </w:r>
    </w:p>
    <w:p w14:paraId="044FCCA2" w14:textId="5389E3BB" w:rsidR="00F04280" w:rsidRDefault="002F6E47" w:rsidP="00FE39E8">
      <w:pPr>
        <w:pStyle w:val="a0"/>
        <w:numPr>
          <w:ilvl w:val="0"/>
          <w:numId w:val="31"/>
        </w:numPr>
        <w:ind w:left="0" w:firstLine="851"/>
      </w:pPr>
      <w:r>
        <w:t>Р</w:t>
      </w:r>
      <w:r w:rsidR="00F04280">
        <w:t>едактирование личной информации</w:t>
      </w:r>
      <w:r w:rsidR="000116A2">
        <w:t xml:space="preserve"> (профиль пользователя)</w:t>
      </w:r>
      <w:r w:rsidR="00C50221">
        <w:t xml:space="preserve"> студента</w:t>
      </w:r>
      <w:r>
        <w:t>.</w:t>
      </w:r>
    </w:p>
    <w:p w14:paraId="33850D97" w14:textId="195D1C86" w:rsidR="00F04280" w:rsidRPr="004339D9" w:rsidRDefault="002F6E47" w:rsidP="00FE39E8">
      <w:pPr>
        <w:pStyle w:val="a0"/>
        <w:numPr>
          <w:ilvl w:val="0"/>
          <w:numId w:val="31"/>
        </w:numPr>
        <w:ind w:left="0" w:firstLine="851"/>
      </w:pPr>
      <w:r>
        <w:t>П</w:t>
      </w:r>
      <w:r w:rsidR="00F04280">
        <w:t>рохождение опросов.</w:t>
      </w:r>
    </w:p>
    <w:p w14:paraId="4D0EDF12" w14:textId="68638FBA" w:rsidR="00D3497C" w:rsidRDefault="00521AAD" w:rsidP="00521AAD">
      <w:pPr>
        <w:pStyle w:val="2"/>
      </w:pPr>
      <w:bookmarkStart w:id="23" w:name="_Toc149250784"/>
      <w:r>
        <w:t>Требования к видам обеспечения</w:t>
      </w:r>
      <w:bookmarkEnd w:id="23"/>
    </w:p>
    <w:p w14:paraId="6EFAC16F" w14:textId="25B87BBF" w:rsidR="00521AAD" w:rsidRDefault="00521AAD" w:rsidP="00521AAD">
      <w:pPr>
        <w:pStyle w:val="3"/>
      </w:pPr>
      <w:bookmarkStart w:id="24" w:name="_Toc149250785"/>
      <w:r>
        <w:t>Требования к информационному обеспечению</w:t>
      </w:r>
      <w:bookmarkEnd w:id="24"/>
    </w:p>
    <w:p w14:paraId="7282C949" w14:textId="0AF1B803" w:rsidR="003C7ED0" w:rsidRPr="003C7ED0" w:rsidRDefault="003C7ED0" w:rsidP="003C7ED0">
      <w:r>
        <w:t>Предоставление пользовательского интерфейса. Информационная система должна предоставлять удобный и интуитивно понятный интерфейс для пользователей.</w:t>
      </w:r>
    </w:p>
    <w:p w14:paraId="54FB957F" w14:textId="4BA5AE9A" w:rsidR="00521AAD" w:rsidRDefault="00C54D1F" w:rsidP="00AA4FAF">
      <w:pPr>
        <w:pStyle w:val="4"/>
      </w:pPr>
      <w:r>
        <w:t>Требования к лингвистическому обеспечению</w:t>
      </w:r>
    </w:p>
    <w:p w14:paraId="73784172" w14:textId="6F32625E" w:rsidR="00122D9E" w:rsidRDefault="00122D9E" w:rsidP="00122D9E">
      <w:r>
        <w:t>Интерфейс и текстовые блоки</w:t>
      </w:r>
      <w:r w:rsidR="002A5B9D">
        <w:t>,</w:t>
      </w:r>
      <w:r>
        <w:t xml:space="preserve"> должны быть на русском языке.</w:t>
      </w:r>
    </w:p>
    <w:p w14:paraId="6C52DFD7" w14:textId="77777777" w:rsidR="008E3A39" w:rsidRDefault="008E3A39" w:rsidP="008E3A39">
      <w:pPr>
        <w:pStyle w:val="4"/>
      </w:pPr>
      <w:r>
        <w:t>Требования к форматам хранения</w:t>
      </w:r>
    </w:p>
    <w:p w14:paraId="72742240" w14:textId="652BBA91" w:rsidR="008E3A39" w:rsidRPr="00122D9E" w:rsidRDefault="00600F5B" w:rsidP="00600F5B">
      <w:r>
        <w:t xml:space="preserve">Все данные ИС должны храниться в реляционной базе данных, которая соответствует третьей нормальной форме, взаимодействие с ней будет производиться при помощи СУБД MySQL. Для взаимодействия с базой данных будет использоваться язык </w:t>
      </w:r>
      <w:r w:rsidR="00E6429F">
        <w:t>SQL, для</w:t>
      </w:r>
      <w:r>
        <w:t xml:space="preserve"> выполнения запросов.</w:t>
      </w:r>
    </w:p>
    <w:p w14:paraId="1502E6F2" w14:textId="569781A7" w:rsidR="00C54D1F" w:rsidRDefault="00C54D1F" w:rsidP="00C54D1F">
      <w:pPr>
        <w:pStyle w:val="3"/>
      </w:pPr>
      <w:bookmarkStart w:id="25" w:name="_Toc149250786"/>
      <w:r>
        <w:t>Требования к метрологическому обеспечению</w:t>
      </w:r>
      <w:bookmarkEnd w:id="25"/>
    </w:p>
    <w:p w14:paraId="04940521" w14:textId="1D3256E9" w:rsidR="00C54D1F" w:rsidRDefault="00C54D1F" w:rsidP="00C54D1F">
      <w:r>
        <w:t>Требования к метрологическому обеспечению не предъявляются.</w:t>
      </w:r>
    </w:p>
    <w:p w14:paraId="3585E129" w14:textId="4415790A" w:rsidR="00F20A31" w:rsidRDefault="00F20A31" w:rsidP="00F20A31">
      <w:pPr>
        <w:pStyle w:val="2"/>
      </w:pPr>
      <w:bookmarkStart w:id="26" w:name="_Toc149250787"/>
      <w:r w:rsidRPr="00F20A31">
        <w:lastRenderedPageBreak/>
        <w:t>Требования к программному обеспечению</w:t>
      </w:r>
      <w:bookmarkEnd w:id="26"/>
    </w:p>
    <w:p w14:paraId="2FA20820" w14:textId="055AB908" w:rsidR="00F20A31" w:rsidRDefault="00B22C76" w:rsidP="00F20A31">
      <w:r>
        <w:rPr>
          <w:rFonts w:eastAsia="Times New Roman" w:cs="Times New Roman"/>
          <w:szCs w:val="24"/>
        </w:rPr>
        <w:t>ИС</w:t>
      </w:r>
      <w:r w:rsidR="00F20A31" w:rsidRPr="47C965D1">
        <w:rPr>
          <w:rFonts w:eastAsia="Times New Roman" w:cs="Times New Roman"/>
          <w:szCs w:val="24"/>
        </w:rPr>
        <w:t xml:space="preserve"> должн</w:t>
      </w:r>
      <w:r>
        <w:rPr>
          <w:rFonts w:eastAsia="Times New Roman" w:cs="Times New Roman"/>
          <w:szCs w:val="24"/>
        </w:rPr>
        <w:t>а</w:t>
      </w:r>
      <w:r w:rsidR="00F20A31" w:rsidRPr="47C965D1">
        <w:rPr>
          <w:rFonts w:eastAsia="Times New Roman" w:cs="Times New Roman"/>
          <w:szCs w:val="24"/>
        </w:rPr>
        <w:t xml:space="preserve"> быть разработано при помощи среды разработки </w:t>
      </w:r>
      <w:r w:rsidR="0085335A">
        <w:rPr>
          <w:rFonts w:eastAsia="Times New Roman" w:cs="Times New Roman"/>
          <w:szCs w:val="24"/>
          <w:lang w:val="en-US"/>
        </w:rPr>
        <w:t>PyCharm</w:t>
      </w:r>
      <w:r w:rsidR="00F20A31" w:rsidRPr="001B7170">
        <w:rPr>
          <w:rFonts w:eastAsia="Times New Roman" w:cs="Times New Roman"/>
          <w:szCs w:val="24"/>
        </w:rPr>
        <w:t xml:space="preserve"> </w:t>
      </w:r>
      <w:r w:rsidR="00F20A31" w:rsidRPr="47C965D1">
        <w:rPr>
          <w:rFonts w:eastAsia="Times New Roman" w:cs="Times New Roman"/>
          <w:szCs w:val="24"/>
        </w:rPr>
        <w:t xml:space="preserve">на высокоуровневом языке программирования общего назначения </w:t>
      </w:r>
      <w:r w:rsidR="0085335A">
        <w:rPr>
          <w:rFonts w:eastAsia="Times New Roman" w:cs="Times New Roman"/>
          <w:szCs w:val="24"/>
        </w:rPr>
        <w:t>–</w:t>
      </w:r>
      <w:r w:rsidR="0085335A" w:rsidRPr="0085335A">
        <w:rPr>
          <w:rFonts w:eastAsia="Times New Roman" w:cs="Times New Roman"/>
          <w:szCs w:val="24"/>
        </w:rPr>
        <w:t xml:space="preserve"> </w:t>
      </w:r>
      <w:r w:rsidR="0085335A">
        <w:rPr>
          <w:rFonts w:eastAsia="Times New Roman" w:cs="Times New Roman"/>
          <w:szCs w:val="24"/>
          <w:lang w:val="en-US"/>
        </w:rPr>
        <w:t>Python</w:t>
      </w:r>
      <w:r w:rsidR="0085335A">
        <w:rPr>
          <w:rFonts w:eastAsia="Times New Roman" w:cs="Times New Roman"/>
          <w:szCs w:val="24"/>
        </w:rPr>
        <w:t>.</w:t>
      </w:r>
      <w:r w:rsidR="00F20A31" w:rsidRPr="47C965D1">
        <w:rPr>
          <w:rFonts w:eastAsia="Times New Roman" w:cs="Times New Roman"/>
          <w:szCs w:val="24"/>
        </w:rPr>
        <w:t xml:space="preserve">  </w:t>
      </w:r>
      <w:r w:rsidR="00F20A31" w:rsidRPr="47C965D1">
        <w:rPr>
          <w:rFonts w:eastAsia="Times New Roman" w:cs="Times New Roman"/>
          <w:color w:val="000000" w:themeColor="text1"/>
          <w:szCs w:val="24"/>
        </w:rPr>
        <w:t xml:space="preserve">Базовой программной платформой должна являться </w:t>
      </w:r>
      <w:r w:rsidR="007D19FA">
        <w:rPr>
          <w:rFonts w:eastAsia="Times New Roman" w:cs="Times New Roman"/>
          <w:color w:val="000000" w:themeColor="text1"/>
          <w:szCs w:val="24"/>
        </w:rPr>
        <w:t>ОС</w:t>
      </w:r>
      <w:r w:rsidR="00F20A31" w:rsidRPr="001B7170">
        <w:rPr>
          <w:rFonts w:eastAsia="Times New Roman" w:cs="Times New Roman"/>
          <w:color w:val="000000" w:themeColor="text1"/>
          <w:szCs w:val="24"/>
        </w:rPr>
        <w:t xml:space="preserve"> </w:t>
      </w:r>
      <w:r w:rsidR="00F20A31" w:rsidRPr="47C965D1">
        <w:rPr>
          <w:rFonts w:eastAsia="Times New Roman" w:cs="Times New Roman"/>
          <w:color w:val="000000" w:themeColor="text1"/>
          <w:szCs w:val="24"/>
        </w:rPr>
        <w:t>Windows.</w:t>
      </w:r>
    </w:p>
    <w:p w14:paraId="13FEBE23" w14:textId="65FA7EEB" w:rsidR="00C54D1F" w:rsidRDefault="00C54D1F" w:rsidP="00E773CC">
      <w:pPr>
        <w:pStyle w:val="2"/>
      </w:pPr>
      <w:bookmarkStart w:id="27" w:name="_Toc149250788"/>
      <w:r>
        <w:t>Требования к техническому обеспечению</w:t>
      </w:r>
      <w:bookmarkEnd w:id="27"/>
    </w:p>
    <w:p w14:paraId="3B75F08C" w14:textId="77777777" w:rsidR="00264A33" w:rsidRDefault="00264A33" w:rsidP="00264A33">
      <w:pPr>
        <w:ind w:firstLine="709"/>
      </w:pPr>
      <w:bookmarkStart w:id="28" w:name="_Toc149250789"/>
      <w:r w:rsidRPr="00CC6D7A">
        <w:t>В состав технических средств должен входить персональный компьютер</w:t>
      </w:r>
      <w:r>
        <w:t>, соответствующий минимальным системным требованиям (см. таб. 1).</w:t>
      </w:r>
    </w:p>
    <w:p w14:paraId="369A0F44" w14:textId="77777777" w:rsidR="00264A33" w:rsidRDefault="00264A33" w:rsidP="00264A33">
      <w:pPr>
        <w:spacing w:before="0" w:after="160" w:line="259" w:lineRule="auto"/>
        <w:contextualSpacing w:val="0"/>
        <w:rPr>
          <w:rFonts w:eastAsia="Calibri" w:cs="Times New Roman"/>
          <w:szCs w:val="24"/>
          <w:lang w:eastAsia="en-US"/>
        </w:rPr>
      </w:pPr>
      <w:r w:rsidRPr="00FB25A6">
        <w:rPr>
          <w:rFonts w:eastAsia="Calibri" w:cs="Times New Roman"/>
          <w:szCs w:val="24"/>
          <w:lang w:eastAsia="en-US"/>
        </w:rPr>
        <w:t xml:space="preserve">Таблица </w:t>
      </w:r>
      <w:r>
        <w:rPr>
          <w:rFonts w:eastAsia="Calibri" w:cs="Times New Roman"/>
          <w:szCs w:val="24"/>
          <w:lang w:eastAsia="en-US"/>
        </w:rPr>
        <w:t>1</w:t>
      </w:r>
      <w:r w:rsidRPr="00FB25A6">
        <w:rPr>
          <w:rFonts w:eastAsia="Calibri" w:cs="Times New Roman"/>
          <w:szCs w:val="24"/>
          <w:lang w:eastAsia="en-US"/>
        </w:rPr>
        <w:t xml:space="preserve"> – </w:t>
      </w:r>
      <w:r>
        <w:rPr>
          <w:rFonts w:eastAsia="Calibri" w:cs="Times New Roman"/>
          <w:szCs w:val="24"/>
          <w:lang w:eastAsia="en-US"/>
        </w:rPr>
        <w:t>Минимальные системные требования</w:t>
      </w:r>
    </w:p>
    <w:tbl>
      <w:tblPr>
        <w:tblStyle w:val="ac"/>
        <w:tblW w:w="0" w:type="auto"/>
        <w:tblInd w:w="846" w:type="dxa"/>
        <w:tblLook w:val="04A0" w:firstRow="1" w:lastRow="0" w:firstColumn="1" w:lastColumn="0" w:noHBand="0" w:noVBand="1"/>
      </w:tblPr>
      <w:tblGrid>
        <w:gridCol w:w="2835"/>
        <w:gridCol w:w="5812"/>
      </w:tblGrid>
      <w:tr w:rsidR="00264A33" w14:paraId="4F6C57B0" w14:textId="77777777" w:rsidTr="004942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5" w:type="dxa"/>
          </w:tcPr>
          <w:p w14:paraId="4F486677" w14:textId="77777777" w:rsidR="00264A33" w:rsidRPr="00CC6D7A" w:rsidRDefault="00264A33" w:rsidP="0049429E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Операционная система</w:t>
            </w:r>
          </w:p>
        </w:tc>
        <w:tc>
          <w:tcPr>
            <w:tcW w:w="5812" w:type="dxa"/>
          </w:tcPr>
          <w:p w14:paraId="278FB701" w14:textId="77777777" w:rsidR="00264A33" w:rsidRPr="00F87D66" w:rsidRDefault="00264A33" w:rsidP="0049429E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val="en-US" w:eastAsia="en-US"/>
              </w:rPr>
              <w:t>Windows 10</w:t>
            </w:r>
            <w:r>
              <w:rPr>
                <w:rFonts w:eastAsia="Calibri" w:cs="Times New Roman"/>
                <w:szCs w:val="24"/>
                <w:lang w:eastAsia="en-US"/>
              </w:rPr>
              <w:t>/11</w:t>
            </w:r>
          </w:p>
        </w:tc>
      </w:tr>
      <w:tr w:rsidR="00264A33" w:rsidRPr="00F87D66" w14:paraId="041BC382" w14:textId="77777777" w:rsidTr="0049429E">
        <w:tc>
          <w:tcPr>
            <w:tcW w:w="2835" w:type="dxa"/>
          </w:tcPr>
          <w:p w14:paraId="0A6CC8DE" w14:textId="77777777" w:rsidR="00264A33" w:rsidRPr="00F87D66" w:rsidRDefault="00264A33" w:rsidP="0049429E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Процессор</w:t>
            </w:r>
          </w:p>
        </w:tc>
        <w:tc>
          <w:tcPr>
            <w:tcW w:w="5812" w:type="dxa"/>
          </w:tcPr>
          <w:p w14:paraId="0A629C88" w14:textId="77777777" w:rsidR="00264A33" w:rsidRPr="00F87D66" w:rsidRDefault="00264A33" w:rsidP="0049429E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F87D66">
              <w:rPr>
                <w:rFonts w:eastAsia="Calibri" w:cs="Times New Roman"/>
                <w:szCs w:val="24"/>
                <w:lang w:eastAsia="en-US"/>
              </w:rPr>
              <w:t>1 ГГц</w:t>
            </w:r>
          </w:p>
        </w:tc>
      </w:tr>
      <w:tr w:rsidR="00264A33" w:rsidRPr="00F87D66" w14:paraId="1F1D871D" w14:textId="77777777" w:rsidTr="0049429E">
        <w:tc>
          <w:tcPr>
            <w:tcW w:w="2835" w:type="dxa"/>
          </w:tcPr>
          <w:p w14:paraId="38280B3F" w14:textId="77777777" w:rsidR="00264A33" w:rsidRPr="00F87D66" w:rsidRDefault="00264A33" w:rsidP="0049429E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Оперативная память</w:t>
            </w:r>
          </w:p>
        </w:tc>
        <w:tc>
          <w:tcPr>
            <w:tcW w:w="5812" w:type="dxa"/>
          </w:tcPr>
          <w:p w14:paraId="7344527D" w14:textId="77777777" w:rsidR="00264A33" w:rsidRPr="00F87D66" w:rsidRDefault="00264A33" w:rsidP="0049429E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F87D66">
              <w:rPr>
                <w:rFonts w:eastAsia="Calibri" w:cs="Times New Roman"/>
                <w:szCs w:val="24"/>
                <w:lang w:eastAsia="en-US"/>
              </w:rPr>
              <w:t>1 ГБ для 32-разрядной системы или 2 ГБ для 64-разрядной системы</w:t>
            </w:r>
          </w:p>
        </w:tc>
      </w:tr>
      <w:tr w:rsidR="00264A33" w:rsidRPr="00F87D66" w14:paraId="2EC72D9D" w14:textId="77777777" w:rsidTr="0049429E">
        <w:tc>
          <w:tcPr>
            <w:tcW w:w="2835" w:type="dxa"/>
          </w:tcPr>
          <w:p w14:paraId="4AD52732" w14:textId="77777777" w:rsidR="00264A33" w:rsidRPr="00F87D66" w:rsidRDefault="00264A33" w:rsidP="0049429E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val="en-US" w:eastAsia="en-US"/>
              </w:rPr>
            </w:pPr>
            <w:r>
              <w:rPr>
                <w:rFonts w:eastAsia="Calibri" w:cs="Times New Roman"/>
                <w:szCs w:val="24"/>
                <w:lang w:val="en-US" w:eastAsia="en-US"/>
              </w:rPr>
              <w:t>HDD\SSD</w:t>
            </w:r>
          </w:p>
        </w:tc>
        <w:tc>
          <w:tcPr>
            <w:tcW w:w="5812" w:type="dxa"/>
          </w:tcPr>
          <w:p w14:paraId="6E4D83D3" w14:textId="77777777" w:rsidR="00264A33" w:rsidRPr="00F87D66" w:rsidRDefault="00264A33" w:rsidP="0049429E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500 Мб</w:t>
            </w:r>
          </w:p>
        </w:tc>
      </w:tr>
      <w:tr w:rsidR="00264A33" w:rsidRPr="00F87D66" w14:paraId="0D215478" w14:textId="77777777" w:rsidTr="0049429E">
        <w:tc>
          <w:tcPr>
            <w:tcW w:w="2835" w:type="dxa"/>
          </w:tcPr>
          <w:p w14:paraId="2A2DB288" w14:textId="0744F39B" w:rsidR="00264A33" w:rsidRPr="00F87D66" w:rsidRDefault="00B14EA9" w:rsidP="0049429E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Монитор</w:t>
            </w:r>
          </w:p>
        </w:tc>
        <w:tc>
          <w:tcPr>
            <w:tcW w:w="5812" w:type="dxa"/>
          </w:tcPr>
          <w:p w14:paraId="3626E4B9" w14:textId="7A68C836" w:rsidR="00264A33" w:rsidRPr="00B14EA9" w:rsidRDefault="00B14EA9" w:rsidP="0049429E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val="en-US"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1280</w:t>
            </w:r>
            <w:r>
              <w:rPr>
                <w:rFonts w:eastAsia="Calibri" w:cs="Times New Roman"/>
                <w:szCs w:val="24"/>
                <w:lang w:val="en-US" w:eastAsia="en-US"/>
              </w:rPr>
              <w:t>x720</w:t>
            </w:r>
          </w:p>
        </w:tc>
      </w:tr>
      <w:tr w:rsidR="00B14EA9" w:rsidRPr="00F87D66" w14:paraId="1EB219ED" w14:textId="77777777" w:rsidTr="0049429E">
        <w:tc>
          <w:tcPr>
            <w:tcW w:w="2835" w:type="dxa"/>
          </w:tcPr>
          <w:p w14:paraId="234A7E89" w14:textId="4EB2AC5E" w:rsidR="00B14EA9" w:rsidRDefault="00B14EA9" w:rsidP="0049429E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Компьютерная мышь</w:t>
            </w:r>
          </w:p>
        </w:tc>
        <w:tc>
          <w:tcPr>
            <w:tcW w:w="5812" w:type="dxa"/>
          </w:tcPr>
          <w:p w14:paraId="7BE5170C" w14:textId="1C15ACB9" w:rsidR="00B14EA9" w:rsidRPr="003C7F47" w:rsidRDefault="003C7F47" w:rsidP="0049429E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val="en-US" w:eastAsia="en-US"/>
              </w:rPr>
            </w:pPr>
            <w:r>
              <w:rPr>
                <w:rFonts w:eastAsia="Calibri" w:cs="Times New Roman"/>
                <w:szCs w:val="24"/>
                <w:lang w:val="en-US" w:eastAsia="en-US"/>
              </w:rPr>
              <w:t>+</w:t>
            </w:r>
          </w:p>
        </w:tc>
      </w:tr>
      <w:tr w:rsidR="00B14EA9" w:rsidRPr="00F87D66" w14:paraId="1F259BB7" w14:textId="77777777" w:rsidTr="0049429E">
        <w:tc>
          <w:tcPr>
            <w:tcW w:w="2835" w:type="dxa"/>
          </w:tcPr>
          <w:p w14:paraId="1045E667" w14:textId="30354500" w:rsidR="00B14EA9" w:rsidRDefault="00B14EA9" w:rsidP="0049429E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Клавиатура</w:t>
            </w:r>
          </w:p>
        </w:tc>
        <w:tc>
          <w:tcPr>
            <w:tcW w:w="5812" w:type="dxa"/>
          </w:tcPr>
          <w:p w14:paraId="64A4BE4E" w14:textId="06A4D903" w:rsidR="00B14EA9" w:rsidRDefault="00B14EA9" w:rsidP="0049429E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+</w:t>
            </w:r>
          </w:p>
        </w:tc>
      </w:tr>
    </w:tbl>
    <w:p w14:paraId="10917342" w14:textId="34B2B162" w:rsidR="00C54D1F" w:rsidRDefault="00C54D1F" w:rsidP="00C54D1F">
      <w:pPr>
        <w:pStyle w:val="2"/>
      </w:pPr>
      <w:r>
        <w:t>Требования к надежности</w:t>
      </w:r>
      <w:bookmarkEnd w:id="28"/>
    </w:p>
    <w:p w14:paraId="2BBDC0BA" w14:textId="77777777" w:rsidR="00C54D1F" w:rsidRDefault="00C54D1F" w:rsidP="00C54D1F">
      <w:r w:rsidRPr="00CC38BD"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14:paraId="4FD4C9CC" w14:textId="77777777" w:rsidR="00C54D1F" w:rsidRPr="00A52434" w:rsidRDefault="00C54D1F" w:rsidP="00A52434">
      <w:pPr>
        <w:pStyle w:val="a0"/>
      </w:pPr>
      <w:r w:rsidRPr="00A52434">
        <w:t>организацией бесперебойного питания технических средств;</w:t>
      </w:r>
    </w:p>
    <w:p w14:paraId="314E6B08" w14:textId="77777777" w:rsidR="00C54D1F" w:rsidRPr="00A52434" w:rsidRDefault="00C54D1F" w:rsidP="00A52434">
      <w:pPr>
        <w:pStyle w:val="a0"/>
      </w:pPr>
      <w:r w:rsidRPr="00A52434">
        <w:t>осуществлением контроля входных данных;</w:t>
      </w:r>
    </w:p>
    <w:p w14:paraId="286CD62B" w14:textId="77777777" w:rsidR="00C54D1F" w:rsidRPr="00A52434" w:rsidRDefault="00C54D1F" w:rsidP="00A52434">
      <w:pPr>
        <w:pStyle w:val="a0"/>
      </w:pPr>
      <w:r w:rsidRPr="00A52434"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51D17FC6" w14:textId="19171BC8" w:rsidR="00C54D1F" w:rsidRPr="00A52434" w:rsidRDefault="00C54D1F" w:rsidP="00A52434">
      <w:pPr>
        <w:pStyle w:val="a0"/>
      </w:pPr>
      <w:r w:rsidRPr="00A52434">
        <w:t>регулярным выполнением требований ГОСТ 51188–98. Защита информации. Испытания программных средств на наличие компьютерных вирусов.</w:t>
      </w:r>
    </w:p>
    <w:p w14:paraId="092E141D" w14:textId="22E5E5C1" w:rsidR="00C54D1F" w:rsidRDefault="00C54D1F" w:rsidP="00C54D1F">
      <w:pPr>
        <w:pStyle w:val="2"/>
      </w:pPr>
      <w:bookmarkStart w:id="29" w:name="_Toc149250790"/>
      <w:r>
        <w:lastRenderedPageBreak/>
        <w:t>Требования к безопасности</w:t>
      </w:r>
      <w:bookmarkEnd w:id="29"/>
    </w:p>
    <w:p w14:paraId="0455C122" w14:textId="3739FDC8" w:rsidR="00C54D1F" w:rsidRPr="00F04C5B" w:rsidRDefault="00376906" w:rsidP="00C54D1F">
      <w:r>
        <w:t>У разрабатываемой ИС, д</w:t>
      </w:r>
      <w:r w:rsidR="0085335A">
        <w:t>олжн</w:t>
      </w:r>
      <w:r>
        <w:t>о</w:t>
      </w:r>
      <w:r w:rsidR="0085335A">
        <w:t xml:space="preserve"> быть согласие на обработку данных, а </w:t>
      </w:r>
      <w:r w:rsidR="00330583">
        <w:t>также</w:t>
      </w:r>
      <w:r w:rsidR="0085335A">
        <w:t xml:space="preserve"> защита, от утечки информации. </w:t>
      </w:r>
    </w:p>
    <w:p w14:paraId="48823294" w14:textId="1EAB9A5A" w:rsidR="00C54D1F" w:rsidRDefault="00C54D1F" w:rsidP="00FE6002">
      <w:pPr>
        <w:pStyle w:val="2"/>
      </w:pPr>
      <w:bookmarkStart w:id="30" w:name="_Toc149250791"/>
      <w:r>
        <w:t>Требования к патен</w:t>
      </w:r>
      <w:r w:rsidR="00FE6002">
        <w:t>тной чистоте</w:t>
      </w:r>
      <w:bookmarkEnd w:id="30"/>
    </w:p>
    <w:p w14:paraId="21D673B9" w14:textId="6CD2D496" w:rsidR="00FE6002" w:rsidRPr="00C520FE" w:rsidRDefault="00FE6002" w:rsidP="00FE6002">
      <w:r>
        <w:t>Система должна отвечать требованиям к патентной чистоте</w:t>
      </w:r>
      <w:r w:rsidR="002A5B9D">
        <w:t>,</w:t>
      </w:r>
      <w:r>
        <w:t xml:space="preserve"> согласно действующему законодательству Российской Федерации.</w:t>
      </w:r>
    </w:p>
    <w:p w14:paraId="34EE6302" w14:textId="77777777" w:rsidR="00DA2DB5" w:rsidRDefault="00FE6002" w:rsidP="00DA2DB5">
      <w:pPr>
        <w:pStyle w:val="2"/>
      </w:pPr>
      <w:bookmarkStart w:id="31" w:name="_Toc149250792"/>
      <w:r>
        <w:t>Требования к перспективам развития</w:t>
      </w:r>
      <w:bookmarkEnd w:id="31"/>
    </w:p>
    <w:p w14:paraId="3859103B" w14:textId="77777777" w:rsidR="00DA2DB5" w:rsidRDefault="00DA2DB5" w:rsidP="00DA2DB5">
      <w:r w:rsidRPr="47C965D1">
        <w:t>Приложение в дальнейшем должно обладать следующими функциями:</w:t>
      </w:r>
    </w:p>
    <w:p w14:paraId="7B77F7DF" w14:textId="46C1657F" w:rsidR="00DA2DB5" w:rsidRDefault="00DA2DB5" w:rsidP="00DA2DB5">
      <w:pPr>
        <w:pStyle w:val="a0"/>
      </w:pPr>
      <w:r>
        <w:t xml:space="preserve">добавление </w:t>
      </w:r>
      <w:r w:rsidR="00D62ADE">
        <w:t>новых пользователей</w:t>
      </w:r>
      <w:r w:rsidR="003A771F">
        <w:t>;</w:t>
      </w:r>
    </w:p>
    <w:p w14:paraId="771CE22F" w14:textId="5E77951F" w:rsidR="00A52434" w:rsidRDefault="00D62ADE" w:rsidP="00DA2DB5">
      <w:pPr>
        <w:pStyle w:val="a0"/>
      </w:pPr>
      <w:r>
        <w:t>обновление интерфейса</w:t>
      </w:r>
      <w:r w:rsidR="003A771F">
        <w:t>;</w:t>
      </w:r>
    </w:p>
    <w:p w14:paraId="4B8C5B70" w14:textId="015C73CF" w:rsidR="00FE6002" w:rsidRDefault="00D62ADE" w:rsidP="00DA2DB5">
      <w:pPr>
        <w:pStyle w:val="a0"/>
      </w:pPr>
      <w:r>
        <w:t>скачивание данных пользователям</w:t>
      </w:r>
      <w:r w:rsidR="003A771F">
        <w:t>.</w:t>
      </w:r>
    </w:p>
    <w:p w14:paraId="37396DB7" w14:textId="6A8613C4" w:rsidR="00804A43" w:rsidRDefault="00804A43" w:rsidP="00804A43">
      <w:pPr>
        <w:pStyle w:val="2"/>
      </w:pPr>
      <w:bookmarkStart w:id="32" w:name="_Toc147167827"/>
      <w:bookmarkStart w:id="33" w:name="_Toc149250793"/>
      <w:r>
        <w:t>Требования к стандартизации и унификации</w:t>
      </w:r>
      <w:bookmarkEnd w:id="32"/>
      <w:bookmarkEnd w:id="33"/>
    </w:p>
    <w:p w14:paraId="68D7487B" w14:textId="36BE6ED0" w:rsidR="00804A43" w:rsidRDefault="00804A43" w:rsidP="00804A43">
      <w:r>
        <w:t>Разработка системы должна осуществляться с использованием стандартной методологии функционального моделирования IDEF0</w:t>
      </w:r>
      <w:r w:rsidR="00330583">
        <w:t xml:space="preserve"> и </w:t>
      </w:r>
      <w:r w:rsidR="00330583">
        <w:rPr>
          <w:lang w:val="en-US"/>
        </w:rPr>
        <w:t>DFD</w:t>
      </w:r>
      <w:r>
        <w:t>.</w:t>
      </w:r>
    </w:p>
    <w:p w14:paraId="30B1B365" w14:textId="77777777" w:rsidR="00330583" w:rsidRDefault="00330583" w:rsidP="00330583">
      <w:r>
        <w:t>Написание комплекта документации регламентирует:</w:t>
      </w:r>
    </w:p>
    <w:p w14:paraId="1407599A" w14:textId="77777777" w:rsidR="00330583" w:rsidRDefault="00330583" w:rsidP="00330583">
      <w:pPr>
        <w:pStyle w:val="a0"/>
        <w:numPr>
          <w:ilvl w:val="0"/>
          <w:numId w:val="37"/>
        </w:numPr>
      </w:pPr>
      <w:r>
        <w:t>ГОСТ 34.602–2020</w:t>
      </w:r>
      <w:r>
        <w:rPr>
          <w:lang w:val="en-US"/>
        </w:rPr>
        <w:t>;</w:t>
      </w:r>
    </w:p>
    <w:p w14:paraId="6A4B0528" w14:textId="223956FF" w:rsidR="00804A43" w:rsidRPr="00330583" w:rsidRDefault="00330583" w:rsidP="00330583">
      <w:pPr>
        <w:pStyle w:val="a0"/>
        <w:numPr>
          <w:ilvl w:val="0"/>
          <w:numId w:val="37"/>
        </w:numPr>
        <w:rPr>
          <w:lang w:val="en-US"/>
        </w:rPr>
      </w:pPr>
      <w:r>
        <w:rPr>
          <w:lang w:val="en-US"/>
        </w:rPr>
        <w:t>i</w:t>
      </w:r>
      <w:r w:rsidRPr="002C31EB">
        <w:rPr>
          <w:lang w:val="en-US"/>
        </w:rPr>
        <w:t>so-iec-ieee-29148-2011</w:t>
      </w:r>
      <w:r>
        <w:rPr>
          <w:lang w:val="en-US"/>
        </w:rPr>
        <w:t>.</w:t>
      </w:r>
    </w:p>
    <w:p w14:paraId="37C2B9AD" w14:textId="2E997883" w:rsidR="00FE6002" w:rsidRDefault="00FE6002" w:rsidP="00FE6002">
      <w:pPr>
        <w:pStyle w:val="1"/>
      </w:pPr>
      <w:bookmarkStart w:id="34" w:name="_Toc149250794"/>
      <w:r>
        <w:lastRenderedPageBreak/>
        <w:t>Состав и содержание работы</w:t>
      </w:r>
      <w:bookmarkEnd w:id="34"/>
    </w:p>
    <w:p w14:paraId="50B1153A" w14:textId="47E46917" w:rsidR="00243785" w:rsidRDefault="00243785" w:rsidP="00243785">
      <w:pPr>
        <w:pStyle w:val="2"/>
      </w:pPr>
      <w:bookmarkStart w:id="35" w:name="_Toc149250795"/>
      <w:r>
        <w:t>Разработка ИС</w:t>
      </w:r>
      <w:bookmarkEnd w:id="35"/>
    </w:p>
    <w:p w14:paraId="20A07924" w14:textId="75956E7D" w:rsidR="00243785" w:rsidRDefault="00FE57B5" w:rsidP="00FE57B5">
      <w:pPr>
        <w:pStyle w:val="3"/>
      </w:pPr>
      <w:bookmarkStart w:id="36" w:name="_Toc149250796"/>
      <w:r>
        <w:t>Анализ предметной области</w:t>
      </w:r>
      <w:bookmarkEnd w:id="36"/>
    </w:p>
    <w:p w14:paraId="00BCA900" w14:textId="0735A442" w:rsidR="00FE57B5" w:rsidRDefault="00FE57B5" w:rsidP="00FE57B5">
      <w:r w:rsidRPr="00FE57B5">
        <w:t>Первый этап разработки программного продукта начинается с анализа предметной области. На данном этапе проводится исследование</w:t>
      </w:r>
      <w:r>
        <w:t xml:space="preserve"> </w:t>
      </w:r>
      <w:r w:rsidRPr="00FE57B5">
        <w:t>требований, предъявляемых к будущему программному продукту. Это включает в себя изучение бизнес-процессов, выявление потребностей пользователей и анализ конкурентов.</w:t>
      </w:r>
    </w:p>
    <w:p w14:paraId="2FEB3126" w14:textId="0408ECC4" w:rsidR="00FE57B5" w:rsidRDefault="00FE57B5" w:rsidP="00FE57B5">
      <w:pPr>
        <w:pStyle w:val="3"/>
      </w:pPr>
      <w:bookmarkStart w:id="37" w:name="_Toc149250797"/>
      <w:r>
        <w:t>Настройка рабочего окружения</w:t>
      </w:r>
      <w:bookmarkEnd w:id="37"/>
    </w:p>
    <w:p w14:paraId="656FDC8A" w14:textId="7F68EE72" w:rsidR="00FE57B5" w:rsidRDefault="00FE57B5" w:rsidP="00FE57B5">
      <w:r w:rsidRPr="00FE57B5">
        <w:t xml:space="preserve">После проведения анализа предметной области необходимо настроить рабочее окружение для разработки. Это включает в себя установку необходимых инструментов и программных средств, выбор языка программирования, настройку среды разработки, баз данных и других компонентов, которые будут использоваться при создании </w:t>
      </w:r>
      <w:r>
        <w:t>ИС</w:t>
      </w:r>
      <w:r w:rsidRPr="00FE57B5">
        <w:t>.</w:t>
      </w:r>
    </w:p>
    <w:p w14:paraId="779077AF" w14:textId="0C75C22E" w:rsidR="00FE57B5" w:rsidRDefault="00FE57B5" w:rsidP="00FE57B5">
      <w:pPr>
        <w:pStyle w:val="3"/>
      </w:pPr>
      <w:bookmarkStart w:id="38" w:name="_Toc149250798"/>
      <w:r w:rsidRPr="00FE57B5">
        <w:t>Создание и утверждение документа технического задания</w:t>
      </w:r>
      <w:bookmarkEnd w:id="38"/>
    </w:p>
    <w:p w14:paraId="1CA70B39" w14:textId="1ED2FBC7" w:rsidR="00FE57B5" w:rsidRDefault="00FE57B5" w:rsidP="00FE57B5">
      <w:r w:rsidRPr="00FE57B5">
        <w:t>На основе результатов анализа предметной области создается документ технического задания. В нем подробно описываются требования к программному продукту, его функциональные возможности, интерфейсы, алгоритмы работы, а также критерии приемки и тестирования. ТЗ утверждается заказчиком и становится основой для разработки.</w:t>
      </w:r>
    </w:p>
    <w:p w14:paraId="1F11C2DC" w14:textId="03497D54" w:rsidR="00FE57B5" w:rsidRDefault="00FE57B5" w:rsidP="00FE57B5">
      <w:pPr>
        <w:pStyle w:val="3"/>
      </w:pPr>
      <w:bookmarkStart w:id="39" w:name="_Toc149250799"/>
      <w:r w:rsidRPr="00FE57B5">
        <w:t>Разработка структуры приложения</w:t>
      </w:r>
      <w:bookmarkEnd w:id="39"/>
    </w:p>
    <w:p w14:paraId="3559ABCD" w14:textId="5ECC3F33" w:rsidR="00FE57B5" w:rsidRDefault="00FE57B5" w:rsidP="00FE57B5">
      <w:r w:rsidRPr="00FE57B5">
        <w:t>На основе утвержденного ТЗ разрабатывается структура будущего приложения. Определяются основные компоненты, модули и их взаимосвязи. Это включает в себя проектирование базы данных (если необходимо), архитектуру программы.</w:t>
      </w:r>
    </w:p>
    <w:p w14:paraId="5CA17718" w14:textId="1A664377" w:rsidR="00FE57B5" w:rsidRDefault="00FE57B5" w:rsidP="00FE57B5">
      <w:pPr>
        <w:pStyle w:val="3"/>
      </w:pPr>
      <w:bookmarkStart w:id="40" w:name="_Toc149250800"/>
      <w:r w:rsidRPr="00FE57B5">
        <w:t>Написание кода программы</w:t>
      </w:r>
      <w:bookmarkEnd w:id="40"/>
    </w:p>
    <w:p w14:paraId="6036EB8B" w14:textId="2BD7A1F0" w:rsidR="00FE57B5" w:rsidRDefault="00FE57B5" w:rsidP="00FE57B5">
      <w:r w:rsidRPr="00FE57B5">
        <w:t xml:space="preserve">На этом этапе </w:t>
      </w:r>
      <w:r>
        <w:t xml:space="preserve">разрабатывается </w:t>
      </w:r>
      <w:r w:rsidRPr="00FE57B5">
        <w:t>код программы, следуя структуре и требованиям, описанным в ТЗ. Разрабатываются функции и методы, реализующие необходимую логику. Процесс написания кода может включать в себя не только основную логику, но и разработку пользовательского интерфейса, обработку ошибок и другие аспекты.</w:t>
      </w:r>
    </w:p>
    <w:p w14:paraId="0A6C4544" w14:textId="5BA279B6" w:rsidR="00460078" w:rsidRDefault="00460078" w:rsidP="00460078">
      <w:pPr>
        <w:pStyle w:val="3"/>
      </w:pPr>
      <w:bookmarkStart w:id="41" w:name="_Toc149250801"/>
      <w:r w:rsidRPr="00460078">
        <w:lastRenderedPageBreak/>
        <w:t>Тестирование программы</w:t>
      </w:r>
      <w:bookmarkEnd w:id="41"/>
    </w:p>
    <w:p w14:paraId="03241350" w14:textId="66D10D6C" w:rsidR="00460078" w:rsidRPr="00460078" w:rsidRDefault="00460078" w:rsidP="00460078">
      <w:r w:rsidRPr="00460078">
        <w:t>После написания кода программы необходимо приступить к тестированию. Это включает в себя проверку работы всех функций и компонентов программы на соответствие требованиям из ТЗ, а также выявление и исправление ошибок. Тестирование может проводиться как вручную, так и автоматически с использованием специальных тестовых сценариев. Важно удостовериться, что программный продукт работает корректно, эффективно и безопасно.</w:t>
      </w:r>
    </w:p>
    <w:p w14:paraId="679B8348" w14:textId="77777777" w:rsidR="00FE6002" w:rsidRDefault="00FE6002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3EB3763A" w14:textId="7B5A2DCC" w:rsidR="00FE6002" w:rsidRDefault="00FE6002" w:rsidP="00FE6002">
      <w:pPr>
        <w:pStyle w:val="1"/>
      </w:pPr>
      <w:bookmarkStart w:id="42" w:name="_Toc149250802"/>
      <w:r>
        <w:lastRenderedPageBreak/>
        <w:t>Порядок разработки</w:t>
      </w:r>
      <w:r w:rsidR="0038403E">
        <w:rPr>
          <w:lang w:val="en-US"/>
        </w:rPr>
        <w:t xml:space="preserve"> </w:t>
      </w:r>
      <w:r w:rsidR="0038403E">
        <w:t>автоматизированных систем</w:t>
      </w:r>
      <w:bookmarkEnd w:id="42"/>
    </w:p>
    <w:p w14:paraId="6AB5536B" w14:textId="04886ACE" w:rsidR="001C7D69" w:rsidRDefault="001C7D69" w:rsidP="001C7D69">
      <w:pPr>
        <w:pStyle w:val="2"/>
      </w:pPr>
      <w:bookmarkStart w:id="43" w:name="_Toc149250803"/>
      <w:r>
        <w:t>Стадии разработки</w:t>
      </w:r>
      <w:bookmarkEnd w:id="43"/>
    </w:p>
    <w:p w14:paraId="45995ED4" w14:textId="77777777" w:rsidR="001C7D69" w:rsidRPr="000649A1" w:rsidRDefault="001C7D69" w:rsidP="001C7D69">
      <w:pPr>
        <w:rPr>
          <w:rFonts w:eastAsia="Times New Roman"/>
        </w:rPr>
      </w:pPr>
      <w:r w:rsidRPr="000649A1">
        <w:rPr>
          <w:rFonts w:eastAsia="Times New Roman"/>
        </w:rPr>
        <w:t>Разработка</w:t>
      </w:r>
      <w:r>
        <w:rPr>
          <w:rFonts w:eastAsia="Times New Roman"/>
        </w:rPr>
        <w:t xml:space="preserve"> ИС</w:t>
      </w:r>
      <w:r w:rsidRPr="000649A1">
        <w:rPr>
          <w:rFonts w:eastAsia="Times New Roman"/>
        </w:rPr>
        <w:t xml:space="preserve"> должна быть проведена в четыре стадии:</w:t>
      </w:r>
    </w:p>
    <w:p w14:paraId="27D7CC33" w14:textId="19968F1C" w:rsidR="001C7D69" w:rsidRPr="000649A1" w:rsidRDefault="00600F5B" w:rsidP="001C7D69">
      <w:pPr>
        <w:pStyle w:val="vguList2"/>
        <w:ind w:firstLine="851"/>
        <w:rPr>
          <w:rFonts w:ascii="Noto Sans Symbols" w:hAnsi="Noto Sans Symbols" w:hint="eastAsia"/>
        </w:rPr>
      </w:pPr>
      <w:r>
        <w:t>р</w:t>
      </w:r>
      <w:r w:rsidR="001C7D69" w:rsidRPr="000649A1">
        <w:t>азработка технического задания;</w:t>
      </w:r>
    </w:p>
    <w:p w14:paraId="1CC18A8F" w14:textId="61F92B02" w:rsidR="001C7D69" w:rsidRPr="000649A1" w:rsidRDefault="00600F5B" w:rsidP="001C7D69">
      <w:pPr>
        <w:pStyle w:val="vguList2"/>
        <w:ind w:firstLine="851"/>
        <w:rPr>
          <w:rFonts w:ascii="Noto Sans Symbols" w:hAnsi="Noto Sans Symbols" w:hint="eastAsia"/>
        </w:rPr>
      </w:pPr>
      <w:r>
        <w:t>р</w:t>
      </w:r>
      <w:r w:rsidR="001C7D69" w:rsidRPr="000649A1">
        <w:t>абочее проектирование;</w:t>
      </w:r>
    </w:p>
    <w:p w14:paraId="47ED551C" w14:textId="5DCEA538" w:rsidR="001C7D69" w:rsidRPr="000649A1" w:rsidRDefault="00600F5B" w:rsidP="001C7D69">
      <w:pPr>
        <w:pStyle w:val="vguList2"/>
        <w:ind w:firstLine="851"/>
        <w:rPr>
          <w:rFonts w:ascii="Noto Sans Symbols" w:hAnsi="Noto Sans Symbols" w:hint="eastAsia"/>
        </w:rPr>
      </w:pPr>
      <w:r>
        <w:t>р</w:t>
      </w:r>
      <w:r w:rsidR="001C7D69" w:rsidRPr="000649A1">
        <w:t>еализация</w:t>
      </w:r>
    </w:p>
    <w:p w14:paraId="4A1AEED2" w14:textId="6D2C576E" w:rsidR="001C7D69" w:rsidRPr="001C7D69" w:rsidRDefault="00600F5B" w:rsidP="001C7D69">
      <w:pPr>
        <w:pStyle w:val="vguList2"/>
        <w:ind w:firstLine="851"/>
        <w:rPr>
          <w:rFonts w:ascii="Noto Sans Symbols" w:hAnsi="Noto Sans Symbols" w:hint="eastAsia"/>
        </w:rPr>
      </w:pPr>
      <w:r>
        <w:t>в</w:t>
      </w:r>
      <w:r w:rsidR="001C7D69" w:rsidRPr="000649A1">
        <w:t>недрение.</w:t>
      </w:r>
    </w:p>
    <w:p w14:paraId="122294A8" w14:textId="6FB8278C" w:rsidR="001C7D69" w:rsidRDefault="001C7D69" w:rsidP="001C7D69">
      <w:pPr>
        <w:pStyle w:val="vguList2"/>
        <w:numPr>
          <w:ilvl w:val="0"/>
          <w:numId w:val="0"/>
        </w:numPr>
        <w:ind w:left="851"/>
      </w:pPr>
      <w:r>
        <w:t>Работы проводятся стадиями, описанными в таблице 1. </w:t>
      </w:r>
    </w:p>
    <w:p w14:paraId="6F9F13B4" w14:textId="38AC6B72" w:rsidR="001C7D69" w:rsidRPr="00895A4F" w:rsidRDefault="001C7D69" w:rsidP="001C7D69">
      <w:pPr>
        <w:pStyle w:val="vgutTableName"/>
        <w:rPr>
          <w:rFonts w:ascii="Quattrocento Sans" w:eastAsia="Quattrocento Sans" w:hAnsi="Quattrocento Sans" w:cs="Quattrocento Sans"/>
          <w:sz w:val="18"/>
          <w:szCs w:val="18"/>
        </w:rPr>
      </w:pPr>
      <w:r>
        <w:t>Таблица 1 – Стадии разработки проекта 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1"/>
        <w:gridCol w:w="2552"/>
        <w:gridCol w:w="5523"/>
      </w:tblGrid>
      <w:tr w:rsidR="001C7D69" w:rsidRPr="00895A4F" w14:paraId="2D4E832C" w14:textId="77777777" w:rsidTr="00F73275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38B6F5" w14:textId="77777777" w:rsidR="001C7D69" w:rsidRPr="00895A4F" w:rsidRDefault="001C7D69" w:rsidP="00F73275">
            <w:pPr>
              <w:ind w:firstLine="0"/>
              <w:jc w:val="center"/>
            </w:pPr>
            <w:r w:rsidRPr="00895A4F">
              <w:t>№ стадии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CFAB9F" w14:textId="77777777" w:rsidR="001C7D69" w:rsidRPr="00895A4F" w:rsidRDefault="001C7D69" w:rsidP="00F73275">
            <w:pPr>
              <w:ind w:firstLine="0"/>
              <w:jc w:val="center"/>
            </w:pPr>
            <w:r w:rsidRPr="00895A4F">
              <w:t>Наименование стадии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F7CBB4" w14:textId="77777777" w:rsidR="001C7D69" w:rsidRPr="00895A4F" w:rsidRDefault="001C7D69" w:rsidP="00F73275">
            <w:pPr>
              <w:ind w:firstLine="0"/>
              <w:jc w:val="center"/>
            </w:pPr>
            <w:r w:rsidRPr="00895A4F">
              <w:t>Описание</w:t>
            </w:r>
          </w:p>
        </w:tc>
      </w:tr>
      <w:tr w:rsidR="001C7D69" w:rsidRPr="00895A4F" w14:paraId="72E654B2" w14:textId="77777777" w:rsidTr="00F73275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0AED1A" w14:textId="77777777" w:rsidR="001C7D69" w:rsidRPr="00895A4F" w:rsidRDefault="001C7D69" w:rsidP="00F73275">
            <w:pPr>
              <w:jc w:val="center"/>
            </w:pPr>
            <w:r w:rsidRPr="00895A4F">
              <w:t>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36C82D" w14:textId="77777777" w:rsidR="001C7D69" w:rsidRPr="00895A4F" w:rsidRDefault="001C7D69" w:rsidP="00F73275">
            <w:pPr>
              <w:ind w:firstLine="0"/>
              <w:jc w:val="center"/>
            </w:pPr>
            <w:r w:rsidRPr="00895A4F">
              <w:t>Разработка ТЗ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AA35FF" w14:textId="77777777" w:rsidR="001C7D69" w:rsidRPr="00895A4F" w:rsidRDefault="001C7D69" w:rsidP="001C7D69">
            <w:pPr>
              <w:ind w:firstLine="0"/>
            </w:pPr>
            <w:r w:rsidRPr="00895A4F">
              <w:t>Стадия разработки технических спецификаций для ИС включает определение требований и функциональных возмож</w:t>
            </w:r>
            <w:r>
              <w:t>ностей ИС</w:t>
            </w:r>
            <w:r w:rsidRPr="00895A4F">
              <w:t>.</w:t>
            </w:r>
          </w:p>
        </w:tc>
      </w:tr>
      <w:tr w:rsidR="001C7D69" w:rsidRPr="00895A4F" w14:paraId="00AF8010" w14:textId="77777777" w:rsidTr="00F73275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4C216F" w14:textId="77777777" w:rsidR="001C7D69" w:rsidRPr="00895A4F" w:rsidRDefault="001C7D69" w:rsidP="00F73275">
            <w:pPr>
              <w:jc w:val="center"/>
            </w:pPr>
            <w:r w:rsidRPr="00895A4F">
              <w:t>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AB6109" w14:textId="77777777" w:rsidR="001C7D69" w:rsidRPr="00895A4F" w:rsidRDefault="001C7D69" w:rsidP="00F73275">
            <w:pPr>
              <w:ind w:firstLine="0"/>
              <w:jc w:val="center"/>
            </w:pPr>
            <w:r w:rsidRPr="00895A4F">
              <w:t>Проектирование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B67B92" w14:textId="020C709D" w:rsidR="001C7D69" w:rsidRPr="00895A4F" w:rsidRDefault="001C7D69" w:rsidP="001C7D69">
            <w:pPr>
              <w:ind w:firstLine="0"/>
            </w:pPr>
            <w:r w:rsidRPr="00895A4F">
              <w:t>Данная стадия предполагает создание пользовательского интерфейса, который предполагает</w:t>
            </w:r>
            <w:r>
              <w:t xml:space="preserve"> </w:t>
            </w:r>
            <w:r w:rsidRPr="00895A4F">
              <w:t>взаимо</w:t>
            </w:r>
            <w:r>
              <w:t>действие между частями ИС. А также создание базы данных</w:t>
            </w:r>
            <w:r w:rsidRPr="00016C6D">
              <w:t xml:space="preserve">, которая будет служить основой информационной системы. БД разрабатывается с учетом конкретных потребностей </w:t>
            </w:r>
            <w:r>
              <w:t>системы.</w:t>
            </w:r>
          </w:p>
        </w:tc>
      </w:tr>
      <w:tr w:rsidR="001C7D69" w:rsidRPr="00895A4F" w14:paraId="36C06807" w14:textId="77777777" w:rsidTr="00F73275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D08834" w14:textId="77777777" w:rsidR="001C7D69" w:rsidRPr="00895A4F" w:rsidRDefault="001C7D69" w:rsidP="00F73275">
            <w:pPr>
              <w:jc w:val="center"/>
            </w:pPr>
            <w:r w:rsidRPr="00895A4F">
              <w:t>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061B0B" w14:textId="77777777" w:rsidR="001C7D69" w:rsidRPr="00895A4F" w:rsidRDefault="001C7D69" w:rsidP="00F73275">
            <w:pPr>
              <w:ind w:firstLine="0"/>
              <w:jc w:val="center"/>
            </w:pPr>
            <w:r w:rsidRPr="00895A4F">
              <w:t>Реализация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48465E" w14:textId="77777777" w:rsidR="001C7D69" w:rsidRPr="00895A4F" w:rsidRDefault="001C7D69" w:rsidP="001C7D69">
            <w:pPr>
              <w:ind w:firstLine="0"/>
            </w:pPr>
            <w:r w:rsidRPr="00895A4F">
              <w:t>Данная стадия включает в себя написание фактического кода для ИС, на основе дизайна и заявленных требований, изложенных на предыдущих этапах.</w:t>
            </w:r>
          </w:p>
        </w:tc>
      </w:tr>
      <w:tr w:rsidR="001C7D69" w:rsidRPr="00895A4F" w14:paraId="2ACEE0E6" w14:textId="77777777" w:rsidTr="00F73275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63B355" w14:textId="77777777" w:rsidR="001C7D69" w:rsidRPr="00895A4F" w:rsidRDefault="001C7D69" w:rsidP="00F73275">
            <w:pPr>
              <w:jc w:val="center"/>
            </w:pPr>
            <w:r w:rsidRPr="00895A4F">
              <w:t>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E36EBD" w14:textId="77777777" w:rsidR="001C7D69" w:rsidRPr="00895A4F" w:rsidRDefault="001C7D69" w:rsidP="00F73275">
            <w:pPr>
              <w:ind w:firstLine="0"/>
              <w:jc w:val="center"/>
            </w:pPr>
            <w:r w:rsidRPr="00895A4F">
              <w:t>Внедрение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1C1E9B" w14:textId="77777777" w:rsidR="001C7D69" w:rsidRPr="00895A4F" w:rsidRDefault="001C7D69" w:rsidP="001C7D69">
            <w:pPr>
              <w:ind w:firstLine="0"/>
            </w:pPr>
            <w:r w:rsidRPr="00895A4F">
              <w:t>Стадия внедрения включает в себя написание Руководства пользователя, чтобы обучить пользователя работе с программой, также выявление и последующее исправление, обнаруженных ошибок.</w:t>
            </w:r>
          </w:p>
        </w:tc>
      </w:tr>
    </w:tbl>
    <w:p w14:paraId="06D21AD4" w14:textId="6ACDC00F" w:rsidR="001C7D69" w:rsidRDefault="001C7D69" w:rsidP="001C7D69">
      <w:pPr>
        <w:pStyle w:val="vguList2"/>
        <w:numPr>
          <w:ilvl w:val="0"/>
          <w:numId w:val="0"/>
        </w:numPr>
        <w:ind w:left="851"/>
      </w:pPr>
    </w:p>
    <w:p w14:paraId="749425E4" w14:textId="5814BDE7" w:rsidR="001C7D69" w:rsidRDefault="001C7D69" w:rsidP="001C7D69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2EC63F08" w14:textId="58DC8021" w:rsidR="001C7D69" w:rsidRDefault="001C7D69" w:rsidP="001C7D69">
      <w:pPr>
        <w:pStyle w:val="2"/>
      </w:pPr>
      <w:bookmarkStart w:id="44" w:name="_Toc149250804"/>
      <w:r>
        <w:lastRenderedPageBreak/>
        <w:t>Этапы реализации</w:t>
      </w:r>
      <w:bookmarkEnd w:id="44"/>
    </w:p>
    <w:p w14:paraId="7863BAD7" w14:textId="1CA866DF" w:rsidR="00FE6002" w:rsidRDefault="00FE6002" w:rsidP="001C7D69">
      <w:r w:rsidRPr="00DE3525">
        <w:t xml:space="preserve">Подробное раскрытие </w:t>
      </w:r>
      <w:r>
        <w:t>порядка</w:t>
      </w:r>
      <w:r w:rsidRPr="00DE3525">
        <w:t xml:space="preserve"> разработки </w:t>
      </w:r>
      <w:r w:rsidR="0038403E">
        <w:t xml:space="preserve">проекта, </w:t>
      </w:r>
      <w:r>
        <w:t xml:space="preserve">представлено в таблице </w:t>
      </w:r>
      <w:r w:rsidR="001C7D69">
        <w:t>2</w:t>
      </w:r>
    </w:p>
    <w:p w14:paraId="2E031D57" w14:textId="50E3A257" w:rsidR="00FE6002" w:rsidRDefault="00FE6002" w:rsidP="00FE6002">
      <w:pPr>
        <w:pStyle w:val="vgutTableName"/>
      </w:pPr>
      <w:r>
        <w:t xml:space="preserve">Таблица </w:t>
      </w:r>
      <w:r w:rsidR="001C7D69">
        <w:t>2</w:t>
      </w:r>
      <w:r>
        <w:t xml:space="preserve"> – </w:t>
      </w:r>
      <w:r w:rsidR="006A1EE1">
        <w:t>С</w:t>
      </w:r>
      <w:r>
        <w:t>одержание работ по этапам разработки пр</w:t>
      </w:r>
      <w:r w:rsidR="004378DC">
        <w:t>оекта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46"/>
        <w:gridCol w:w="3276"/>
        <w:gridCol w:w="1685"/>
        <w:gridCol w:w="2372"/>
        <w:gridCol w:w="2016"/>
      </w:tblGrid>
      <w:tr w:rsidR="00DF66B4" w:rsidRPr="00C442B5" w14:paraId="47DC2A25" w14:textId="77777777" w:rsidTr="00043E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846" w:type="dxa"/>
          </w:tcPr>
          <w:p w14:paraId="355CC941" w14:textId="77777777" w:rsidR="00270AB5" w:rsidRPr="00C442B5" w:rsidRDefault="00270AB5" w:rsidP="00043E16">
            <w:pPr>
              <w:ind w:firstLine="0"/>
            </w:pPr>
            <w:r w:rsidRPr="00C442B5">
              <w:t>№ этапа</w:t>
            </w:r>
          </w:p>
        </w:tc>
        <w:tc>
          <w:tcPr>
            <w:tcW w:w="3276" w:type="dxa"/>
          </w:tcPr>
          <w:p w14:paraId="43A1860D" w14:textId="77777777" w:rsidR="00270AB5" w:rsidRPr="00C442B5" w:rsidRDefault="00270AB5" w:rsidP="00043E16">
            <w:pPr>
              <w:ind w:firstLine="33"/>
            </w:pPr>
            <w:r w:rsidRPr="00C442B5">
              <w:t>Наименование этапа</w:t>
            </w:r>
          </w:p>
        </w:tc>
        <w:tc>
          <w:tcPr>
            <w:tcW w:w="1685" w:type="dxa"/>
          </w:tcPr>
          <w:p w14:paraId="26A0667C" w14:textId="77777777" w:rsidR="00270AB5" w:rsidRPr="00C442B5" w:rsidRDefault="00270AB5" w:rsidP="00043E16">
            <w:pPr>
              <w:ind w:firstLine="0"/>
            </w:pPr>
            <w:r w:rsidRPr="00C442B5">
              <w:t>Длительность</w:t>
            </w:r>
          </w:p>
        </w:tc>
        <w:tc>
          <w:tcPr>
            <w:tcW w:w="2372" w:type="dxa"/>
          </w:tcPr>
          <w:p w14:paraId="72885AA4" w14:textId="77777777" w:rsidR="00270AB5" w:rsidRPr="00C442B5" w:rsidRDefault="00270AB5" w:rsidP="00043E16">
            <w:pPr>
              <w:ind w:firstLine="0"/>
            </w:pPr>
            <w:r w:rsidRPr="00C442B5">
              <w:t>Состав работ</w:t>
            </w:r>
          </w:p>
        </w:tc>
        <w:tc>
          <w:tcPr>
            <w:tcW w:w="2016" w:type="dxa"/>
          </w:tcPr>
          <w:p w14:paraId="740A3D3C" w14:textId="77777777" w:rsidR="00270AB5" w:rsidRPr="00C442B5" w:rsidRDefault="00270AB5" w:rsidP="00043E16">
            <w:pPr>
              <w:ind w:firstLine="0"/>
            </w:pPr>
            <w:r w:rsidRPr="00C442B5">
              <w:t>Результат</w:t>
            </w:r>
          </w:p>
        </w:tc>
      </w:tr>
      <w:tr w:rsidR="00DF66B4" w:rsidRPr="00C442B5" w14:paraId="3B170A88" w14:textId="77777777" w:rsidTr="00043E16">
        <w:tc>
          <w:tcPr>
            <w:tcW w:w="846" w:type="dxa"/>
          </w:tcPr>
          <w:p w14:paraId="6449B750" w14:textId="77777777" w:rsidR="00270AB5" w:rsidRPr="00C442B5" w:rsidRDefault="00270AB5" w:rsidP="00043E16">
            <w:pPr>
              <w:ind w:firstLine="318"/>
            </w:pPr>
            <w:r w:rsidRPr="00C442B5">
              <w:t>1</w:t>
            </w:r>
          </w:p>
        </w:tc>
        <w:tc>
          <w:tcPr>
            <w:tcW w:w="3276" w:type="dxa"/>
          </w:tcPr>
          <w:p w14:paraId="7B0A6B26" w14:textId="77777777" w:rsidR="00270AB5" w:rsidRPr="00C442B5" w:rsidRDefault="00270AB5" w:rsidP="00043E16">
            <w:pPr>
              <w:ind w:firstLine="33"/>
            </w:pPr>
            <w:r w:rsidRPr="00C442B5">
              <w:t>Настройка рабочего окружения</w:t>
            </w:r>
          </w:p>
        </w:tc>
        <w:tc>
          <w:tcPr>
            <w:tcW w:w="1685" w:type="dxa"/>
          </w:tcPr>
          <w:p w14:paraId="59BD9101" w14:textId="12C30814" w:rsidR="00270AB5" w:rsidRPr="00C442B5" w:rsidRDefault="00C6758E" w:rsidP="00043E16">
            <w:pPr>
              <w:ind w:firstLine="0"/>
            </w:pPr>
            <w:r>
              <w:t>1 (одна) неделя</w:t>
            </w:r>
          </w:p>
        </w:tc>
        <w:tc>
          <w:tcPr>
            <w:tcW w:w="2372" w:type="dxa"/>
          </w:tcPr>
          <w:p w14:paraId="5870CB79" w14:textId="783F472C" w:rsidR="00270AB5" w:rsidRPr="00C442B5" w:rsidRDefault="00270AB5" w:rsidP="00043E16">
            <w:pPr>
              <w:ind w:firstLine="0"/>
            </w:pPr>
            <w:r>
              <w:t>Определение языка программирования и IDE, необходимых библиотек</w:t>
            </w:r>
          </w:p>
        </w:tc>
        <w:tc>
          <w:tcPr>
            <w:tcW w:w="2016" w:type="dxa"/>
          </w:tcPr>
          <w:p w14:paraId="7A3AC150" w14:textId="0FC572A2" w:rsidR="00270AB5" w:rsidRPr="00C442B5" w:rsidRDefault="00270AB5" w:rsidP="00043E16">
            <w:pPr>
              <w:ind w:firstLine="0"/>
            </w:pPr>
            <w:r>
              <w:rPr>
                <w:rFonts w:eastAsia="Times New Roman" w:cs="Times New Roman"/>
                <w:szCs w:val="24"/>
              </w:rPr>
              <w:t>Рабочее место готово к написанию кода программы</w:t>
            </w:r>
          </w:p>
        </w:tc>
      </w:tr>
      <w:tr w:rsidR="00DF66B4" w:rsidRPr="00C442B5" w14:paraId="5D207B5B" w14:textId="77777777" w:rsidTr="00043E16">
        <w:tc>
          <w:tcPr>
            <w:tcW w:w="846" w:type="dxa"/>
          </w:tcPr>
          <w:p w14:paraId="7DFBCF9B" w14:textId="77777777" w:rsidR="00270AB5" w:rsidRPr="00C442B5" w:rsidRDefault="00270AB5" w:rsidP="00043E16">
            <w:pPr>
              <w:ind w:firstLine="318"/>
            </w:pPr>
            <w:r w:rsidRPr="00C442B5">
              <w:t>2</w:t>
            </w:r>
          </w:p>
        </w:tc>
        <w:tc>
          <w:tcPr>
            <w:tcW w:w="3276" w:type="dxa"/>
          </w:tcPr>
          <w:p w14:paraId="40586319" w14:textId="77777777" w:rsidR="00270AB5" w:rsidRPr="00C442B5" w:rsidRDefault="00270AB5" w:rsidP="00043E16">
            <w:pPr>
              <w:ind w:firstLine="33"/>
            </w:pPr>
            <w:r w:rsidRPr="00C442B5">
              <w:t>ТЗ</w:t>
            </w:r>
          </w:p>
        </w:tc>
        <w:tc>
          <w:tcPr>
            <w:tcW w:w="1685" w:type="dxa"/>
          </w:tcPr>
          <w:p w14:paraId="19DE7E3E" w14:textId="77777777" w:rsidR="00270AB5" w:rsidRPr="00C442B5" w:rsidRDefault="00270AB5" w:rsidP="00043E16">
            <w:pPr>
              <w:ind w:firstLine="0"/>
            </w:pPr>
            <w:r>
              <w:t>1 (одна) неделя</w:t>
            </w:r>
          </w:p>
        </w:tc>
        <w:tc>
          <w:tcPr>
            <w:tcW w:w="2372" w:type="dxa"/>
          </w:tcPr>
          <w:p w14:paraId="079DC0EE" w14:textId="65CB7C9F" w:rsidR="00270AB5" w:rsidRPr="00C442B5" w:rsidRDefault="00C6758E" w:rsidP="00043E16">
            <w:pPr>
              <w:ind w:firstLine="0"/>
            </w:pPr>
            <w:r w:rsidRPr="00C6758E">
              <w:t>Определение требований к программному обеспечению, функциональных возможностей, интерфейсов и других аспектов проекта</w:t>
            </w:r>
          </w:p>
        </w:tc>
        <w:tc>
          <w:tcPr>
            <w:tcW w:w="2016" w:type="dxa"/>
          </w:tcPr>
          <w:p w14:paraId="49FF2AF9" w14:textId="0433FFCC" w:rsidR="00270AB5" w:rsidRPr="00C442B5" w:rsidRDefault="007D513B" w:rsidP="00043E16">
            <w:pPr>
              <w:ind w:firstLine="0"/>
            </w:pPr>
            <w:r>
              <w:t>Техническое задание написано и утверждено</w:t>
            </w:r>
          </w:p>
        </w:tc>
      </w:tr>
      <w:tr w:rsidR="00DF66B4" w:rsidRPr="00C442B5" w14:paraId="2374A9D0" w14:textId="77777777" w:rsidTr="00043E16">
        <w:tc>
          <w:tcPr>
            <w:tcW w:w="846" w:type="dxa"/>
          </w:tcPr>
          <w:p w14:paraId="198019CA" w14:textId="4DA3593E" w:rsidR="00666297" w:rsidRPr="00C442B5" w:rsidRDefault="00666297" w:rsidP="00666297">
            <w:pPr>
              <w:ind w:firstLine="318"/>
            </w:pPr>
            <w:r>
              <w:t>3</w:t>
            </w:r>
          </w:p>
        </w:tc>
        <w:tc>
          <w:tcPr>
            <w:tcW w:w="3276" w:type="dxa"/>
          </w:tcPr>
          <w:p w14:paraId="626A12CD" w14:textId="67C31202" w:rsidR="00666297" w:rsidRPr="00C442B5" w:rsidRDefault="00666297" w:rsidP="00666297">
            <w:pPr>
              <w:ind w:firstLine="33"/>
            </w:pPr>
            <w:r w:rsidRPr="00C442B5">
              <w:t>Проектирование</w:t>
            </w:r>
            <w:r>
              <w:t xml:space="preserve"> БД</w:t>
            </w:r>
          </w:p>
        </w:tc>
        <w:tc>
          <w:tcPr>
            <w:tcW w:w="1685" w:type="dxa"/>
          </w:tcPr>
          <w:p w14:paraId="1A603A10" w14:textId="593788D6" w:rsidR="00666297" w:rsidRDefault="00666297" w:rsidP="00666297">
            <w:pPr>
              <w:ind w:firstLine="0"/>
            </w:pPr>
            <w:r>
              <w:t>1 (одна) неделя</w:t>
            </w:r>
          </w:p>
        </w:tc>
        <w:tc>
          <w:tcPr>
            <w:tcW w:w="2372" w:type="dxa"/>
          </w:tcPr>
          <w:p w14:paraId="78A02764" w14:textId="6A09F66C" w:rsidR="00666297" w:rsidRPr="00C6758E" w:rsidRDefault="00666297" w:rsidP="00666297">
            <w:pPr>
              <w:ind w:firstLine="0"/>
            </w:pPr>
            <w:r>
              <w:t>В ходе работ должна быть спроектирована и утверждена структура БД.</w:t>
            </w:r>
          </w:p>
        </w:tc>
        <w:tc>
          <w:tcPr>
            <w:tcW w:w="2016" w:type="dxa"/>
          </w:tcPr>
          <w:p w14:paraId="33140E48" w14:textId="1316571B" w:rsidR="00666297" w:rsidRPr="00666297" w:rsidRDefault="00666297" w:rsidP="00666297">
            <w:pPr>
              <w:ind w:firstLine="0"/>
              <w:rPr>
                <w:lang w:val="en-US"/>
              </w:rPr>
            </w:pPr>
            <w:r>
              <w:t>БД разработана</w:t>
            </w:r>
          </w:p>
        </w:tc>
      </w:tr>
      <w:tr w:rsidR="00DF66B4" w:rsidRPr="00C442B5" w14:paraId="12C23AB7" w14:textId="77777777" w:rsidTr="00043E16">
        <w:tc>
          <w:tcPr>
            <w:tcW w:w="846" w:type="dxa"/>
          </w:tcPr>
          <w:p w14:paraId="42293749" w14:textId="318D69C9" w:rsidR="00666297" w:rsidRPr="00C442B5" w:rsidRDefault="00666297" w:rsidP="00666297">
            <w:pPr>
              <w:ind w:firstLine="318"/>
            </w:pPr>
            <w:r>
              <w:t>4</w:t>
            </w:r>
          </w:p>
        </w:tc>
        <w:tc>
          <w:tcPr>
            <w:tcW w:w="3276" w:type="dxa"/>
          </w:tcPr>
          <w:p w14:paraId="423AD492" w14:textId="288FD575" w:rsidR="00666297" w:rsidRPr="00C442B5" w:rsidRDefault="00666297" w:rsidP="00666297">
            <w:pPr>
              <w:ind w:firstLine="33"/>
            </w:pPr>
            <w:r w:rsidRPr="00C442B5">
              <w:t>Проектирование</w:t>
            </w:r>
            <w:r>
              <w:t xml:space="preserve"> ИС</w:t>
            </w:r>
          </w:p>
        </w:tc>
        <w:tc>
          <w:tcPr>
            <w:tcW w:w="1685" w:type="dxa"/>
          </w:tcPr>
          <w:p w14:paraId="65F9B1D7" w14:textId="77777777" w:rsidR="00666297" w:rsidRPr="00C442B5" w:rsidRDefault="00666297" w:rsidP="00666297">
            <w:pPr>
              <w:ind w:firstLine="0"/>
            </w:pPr>
            <w:r>
              <w:t>2 (две)</w:t>
            </w:r>
            <w:r w:rsidRPr="00C442B5">
              <w:t xml:space="preserve"> недели</w:t>
            </w:r>
          </w:p>
        </w:tc>
        <w:tc>
          <w:tcPr>
            <w:tcW w:w="2372" w:type="dxa"/>
          </w:tcPr>
          <w:p w14:paraId="372865EA" w14:textId="451B6816" w:rsidR="00666297" w:rsidRPr="00C442B5" w:rsidRDefault="00666297" w:rsidP="00666297">
            <w:pPr>
              <w:ind w:firstLine="0"/>
            </w:pPr>
            <w:r w:rsidRPr="00C6758E">
              <w:t>Разработка архитектуры программы, создание диаграмм классов и последовательности, определение структуры базы данных</w:t>
            </w:r>
          </w:p>
        </w:tc>
        <w:tc>
          <w:tcPr>
            <w:tcW w:w="2016" w:type="dxa"/>
          </w:tcPr>
          <w:p w14:paraId="23DA8F90" w14:textId="3DB233A8" w:rsidR="00666297" w:rsidRPr="00C442B5" w:rsidRDefault="00DF66B4" w:rsidP="00666297">
            <w:pPr>
              <w:ind w:firstLine="0"/>
            </w:pPr>
            <w:r>
              <w:t>Акт выполненных работ; а</w:t>
            </w:r>
            <w:r w:rsidR="00666297">
              <w:t>рхитектура системы разработана</w:t>
            </w:r>
          </w:p>
        </w:tc>
      </w:tr>
      <w:tr w:rsidR="00DF66B4" w:rsidRPr="00C442B5" w14:paraId="586C25D1" w14:textId="77777777" w:rsidTr="00043E16">
        <w:tc>
          <w:tcPr>
            <w:tcW w:w="846" w:type="dxa"/>
          </w:tcPr>
          <w:p w14:paraId="4053492F" w14:textId="7D0CF649" w:rsidR="00666297" w:rsidRPr="00666297" w:rsidRDefault="00666297" w:rsidP="00666297">
            <w:pPr>
              <w:ind w:firstLine="318"/>
            </w:pPr>
            <w:r>
              <w:lastRenderedPageBreak/>
              <w:t>5</w:t>
            </w:r>
          </w:p>
        </w:tc>
        <w:tc>
          <w:tcPr>
            <w:tcW w:w="3276" w:type="dxa"/>
          </w:tcPr>
          <w:p w14:paraId="562B6D95" w14:textId="77777777" w:rsidR="00666297" w:rsidRPr="00C442B5" w:rsidRDefault="00666297" w:rsidP="00666297">
            <w:pPr>
              <w:ind w:firstLine="33"/>
            </w:pPr>
            <w:r w:rsidRPr="00C442B5">
              <w:t>Написание кода программного обеспечения</w:t>
            </w:r>
          </w:p>
        </w:tc>
        <w:tc>
          <w:tcPr>
            <w:tcW w:w="1685" w:type="dxa"/>
          </w:tcPr>
          <w:p w14:paraId="5B17E157" w14:textId="26E3C0FB" w:rsidR="00666297" w:rsidRPr="00C442B5" w:rsidRDefault="00666297" w:rsidP="00666297">
            <w:pPr>
              <w:ind w:firstLine="0"/>
            </w:pPr>
            <w:r>
              <w:t>1 (один)</w:t>
            </w:r>
            <w:r w:rsidRPr="00C442B5">
              <w:t xml:space="preserve"> месяц</w:t>
            </w:r>
          </w:p>
        </w:tc>
        <w:tc>
          <w:tcPr>
            <w:tcW w:w="2372" w:type="dxa"/>
          </w:tcPr>
          <w:p w14:paraId="3E2CBC3E" w14:textId="3FB46D49" w:rsidR="00666297" w:rsidRPr="00C442B5" w:rsidRDefault="00666297" w:rsidP="00666297">
            <w:pPr>
              <w:ind w:firstLine="0"/>
            </w:pPr>
            <w:r>
              <w:t>Реализация предполагаемой структуры, компиляция и создание исполняемого файла.</w:t>
            </w:r>
          </w:p>
        </w:tc>
        <w:tc>
          <w:tcPr>
            <w:tcW w:w="2016" w:type="dxa"/>
          </w:tcPr>
          <w:p w14:paraId="553E771B" w14:textId="65CC6F98" w:rsidR="00666297" w:rsidRPr="00C442B5" w:rsidRDefault="00DF66B4" w:rsidP="00666297">
            <w:pPr>
              <w:ind w:firstLine="0"/>
            </w:pPr>
            <w:r>
              <w:t>Акт выполненных работ;</w:t>
            </w:r>
            <w:r>
              <w:t xml:space="preserve"> п</w:t>
            </w:r>
            <w:r w:rsidR="00666297">
              <w:rPr>
                <w:rFonts w:eastAsia="Times New Roman" w:cs="Times New Roman"/>
                <w:szCs w:val="24"/>
              </w:rPr>
              <w:t>рограммное обеспечение написано и осуществляет все функции и требования, поставленные в техническом задании</w:t>
            </w:r>
            <w:r w:rsidR="00666297" w:rsidRPr="00DF4BE4">
              <w:rPr>
                <w:rFonts w:eastAsia="Times New Roman" w:cs="Times New Roman"/>
                <w:szCs w:val="24"/>
              </w:rPr>
              <w:t> </w:t>
            </w:r>
          </w:p>
        </w:tc>
      </w:tr>
      <w:tr w:rsidR="00DF66B4" w:rsidRPr="00C442B5" w14:paraId="13BEE31E" w14:textId="77777777" w:rsidTr="00043E16">
        <w:tc>
          <w:tcPr>
            <w:tcW w:w="846" w:type="dxa"/>
          </w:tcPr>
          <w:p w14:paraId="47F3A90E" w14:textId="492F3902" w:rsidR="00666297" w:rsidRPr="00666297" w:rsidRDefault="00666297" w:rsidP="00666297">
            <w:pPr>
              <w:ind w:firstLine="318"/>
            </w:pPr>
            <w:r>
              <w:t>6</w:t>
            </w:r>
          </w:p>
        </w:tc>
        <w:tc>
          <w:tcPr>
            <w:tcW w:w="3276" w:type="dxa"/>
          </w:tcPr>
          <w:p w14:paraId="69A947AA" w14:textId="77777777" w:rsidR="00666297" w:rsidRPr="00C442B5" w:rsidRDefault="00666297" w:rsidP="00666297">
            <w:pPr>
              <w:ind w:firstLine="33"/>
            </w:pPr>
            <w:r w:rsidRPr="00C442B5">
              <w:t>Тестирование программы</w:t>
            </w:r>
          </w:p>
        </w:tc>
        <w:tc>
          <w:tcPr>
            <w:tcW w:w="1685" w:type="dxa"/>
          </w:tcPr>
          <w:p w14:paraId="1E2F2CD6" w14:textId="77777777" w:rsidR="00666297" w:rsidRPr="00C442B5" w:rsidRDefault="00666297" w:rsidP="00666297">
            <w:pPr>
              <w:ind w:firstLine="0"/>
            </w:pPr>
            <w:r>
              <w:t>2 (две)</w:t>
            </w:r>
            <w:r w:rsidRPr="00C442B5">
              <w:t xml:space="preserve"> недели</w:t>
            </w:r>
          </w:p>
        </w:tc>
        <w:tc>
          <w:tcPr>
            <w:tcW w:w="2372" w:type="dxa"/>
          </w:tcPr>
          <w:p w14:paraId="12D7CCAF" w14:textId="34B71963" w:rsidR="00666297" w:rsidRPr="00C442B5" w:rsidRDefault="00666297" w:rsidP="00666297">
            <w:pPr>
              <w:ind w:firstLine="0"/>
            </w:pPr>
            <w:r>
              <w:t>Разработка системы тестирования и оценивания работоспособности программы и проведение данных тестов на разработанном продукте</w:t>
            </w:r>
          </w:p>
        </w:tc>
        <w:tc>
          <w:tcPr>
            <w:tcW w:w="2016" w:type="dxa"/>
          </w:tcPr>
          <w:p w14:paraId="093F83CF" w14:textId="77777777" w:rsidR="00DF66B4" w:rsidRDefault="00DF66B4" w:rsidP="00666297">
            <w:pPr>
              <w:ind w:firstLine="0"/>
            </w:pPr>
            <w:r>
              <w:t>Акт выполненных работ;</w:t>
            </w:r>
          </w:p>
          <w:p w14:paraId="7BD41F3A" w14:textId="7FD2BB16" w:rsidR="001B31D7" w:rsidRPr="001B31D7" w:rsidRDefault="008E63AF" w:rsidP="00666297">
            <w:pPr>
              <w:ind w:firstLine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с</w:t>
            </w:r>
            <w:r w:rsidR="00666297">
              <w:rPr>
                <w:rFonts w:eastAsia="Times New Roman" w:cs="Times New Roman"/>
                <w:szCs w:val="24"/>
              </w:rPr>
              <w:t>оздан</w:t>
            </w:r>
            <w:r w:rsidR="00666297" w:rsidRPr="00DF4BE4">
              <w:rPr>
                <w:rFonts w:eastAsia="Times New Roman" w:cs="Times New Roman"/>
                <w:szCs w:val="24"/>
              </w:rPr>
              <w:t xml:space="preserve"> список недоработок и ошибок в работе программного обеспечени</w:t>
            </w:r>
            <w:r w:rsidR="001B31D7">
              <w:rPr>
                <w:rFonts w:eastAsia="Times New Roman" w:cs="Times New Roman"/>
                <w:szCs w:val="24"/>
              </w:rPr>
              <w:t>я</w:t>
            </w:r>
          </w:p>
        </w:tc>
      </w:tr>
      <w:tr w:rsidR="00DF66B4" w:rsidRPr="00C442B5" w14:paraId="101FA238" w14:textId="77777777" w:rsidTr="00043E16">
        <w:tc>
          <w:tcPr>
            <w:tcW w:w="846" w:type="dxa"/>
          </w:tcPr>
          <w:p w14:paraId="1D1BB0DF" w14:textId="3D965143" w:rsidR="00666297" w:rsidRPr="00666297" w:rsidRDefault="00666297" w:rsidP="00666297">
            <w:pPr>
              <w:ind w:firstLine="318"/>
            </w:pPr>
            <w:r>
              <w:t>7</w:t>
            </w:r>
          </w:p>
        </w:tc>
        <w:tc>
          <w:tcPr>
            <w:tcW w:w="3276" w:type="dxa"/>
          </w:tcPr>
          <w:p w14:paraId="4A5D0C9D" w14:textId="77777777" w:rsidR="00666297" w:rsidRPr="00C442B5" w:rsidRDefault="00666297" w:rsidP="00666297">
            <w:pPr>
              <w:ind w:firstLine="33"/>
            </w:pPr>
            <w:r w:rsidRPr="00C442B5">
              <w:t>Доработка программы</w:t>
            </w:r>
          </w:p>
        </w:tc>
        <w:tc>
          <w:tcPr>
            <w:tcW w:w="1685" w:type="dxa"/>
          </w:tcPr>
          <w:p w14:paraId="6EB9C650" w14:textId="77777777" w:rsidR="00666297" w:rsidRPr="00C442B5" w:rsidRDefault="00666297" w:rsidP="00666297">
            <w:pPr>
              <w:ind w:firstLine="0"/>
            </w:pPr>
            <w:r>
              <w:t>2 (две)</w:t>
            </w:r>
            <w:r w:rsidRPr="00C442B5">
              <w:t xml:space="preserve"> недели</w:t>
            </w:r>
          </w:p>
        </w:tc>
        <w:tc>
          <w:tcPr>
            <w:tcW w:w="2372" w:type="dxa"/>
          </w:tcPr>
          <w:p w14:paraId="67F9DEC0" w14:textId="5F83B071" w:rsidR="00666297" w:rsidRPr="00C442B5" w:rsidRDefault="00666297" w:rsidP="00666297">
            <w:pPr>
              <w:ind w:firstLine="0"/>
            </w:pPr>
            <w:r>
              <w:rPr>
                <w:rFonts w:eastAsia="Times New Roman" w:cs="Times New Roman"/>
                <w:szCs w:val="24"/>
              </w:rPr>
              <w:t>И</w:t>
            </w:r>
            <w:r w:rsidRPr="00DF4BE4">
              <w:rPr>
                <w:rFonts w:eastAsia="Times New Roman" w:cs="Times New Roman"/>
                <w:szCs w:val="24"/>
              </w:rPr>
              <w:t>справлени</w:t>
            </w:r>
            <w:r>
              <w:rPr>
                <w:rFonts w:eastAsia="Times New Roman" w:cs="Times New Roman"/>
                <w:szCs w:val="24"/>
              </w:rPr>
              <w:t>е</w:t>
            </w:r>
            <w:r w:rsidRPr="00DF4BE4">
              <w:rPr>
                <w:rFonts w:eastAsia="Times New Roman" w:cs="Times New Roman"/>
                <w:szCs w:val="24"/>
              </w:rPr>
              <w:t xml:space="preserve"> недочетов, обнаруженных на прошлом этапе</w:t>
            </w:r>
            <w:r w:rsidRPr="000212E6"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тестирования</w:t>
            </w:r>
            <w:r w:rsidRPr="00DF4BE4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2016" w:type="dxa"/>
          </w:tcPr>
          <w:p w14:paraId="5B5D5E32" w14:textId="77777777" w:rsidR="00CD76B2" w:rsidRDefault="00961075" w:rsidP="00CD76B2">
            <w:pPr>
              <w:ind w:firstLine="0"/>
            </w:pPr>
            <w:r>
              <w:t>Акт выполненных работ;</w:t>
            </w:r>
          </w:p>
          <w:p w14:paraId="678C6586" w14:textId="29317F5B" w:rsidR="00666297" w:rsidRPr="00CD76B2" w:rsidRDefault="00CD76B2" w:rsidP="00CD76B2">
            <w:pPr>
              <w:ind w:firstLine="0"/>
            </w:pPr>
            <w:r>
              <w:t>О</w:t>
            </w:r>
            <w:r w:rsidR="001B31D7" w:rsidRPr="001B31D7">
              <w:t>шибки</w:t>
            </w:r>
            <w:r>
              <w:t xml:space="preserve"> </w:t>
            </w:r>
            <w:r w:rsidR="001B31D7" w:rsidRPr="001B31D7">
              <w:t>и недоработки в работе программного обеспечения устранены</w:t>
            </w:r>
          </w:p>
        </w:tc>
      </w:tr>
      <w:tr w:rsidR="00DF66B4" w:rsidRPr="00C442B5" w14:paraId="1B89B1CC" w14:textId="77777777" w:rsidTr="00043E16">
        <w:tc>
          <w:tcPr>
            <w:tcW w:w="846" w:type="dxa"/>
          </w:tcPr>
          <w:p w14:paraId="289EFE56" w14:textId="19D03D40" w:rsidR="00666297" w:rsidRPr="00666297" w:rsidRDefault="00666297" w:rsidP="00666297">
            <w:pPr>
              <w:ind w:firstLine="318"/>
            </w:pPr>
            <w:r>
              <w:t>8</w:t>
            </w:r>
          </w:p>
        </w:tc>
        <w:tc>
          <w:tcPr>
            <w:tcW w:w="3276" w:type="dxa"/>
          </w:tcPr>
          <w:p w14:paraId="768FE15C" w14:textId="77777777" w:rsidR="00666297" w:rsidRPr="00C442B5" w:rsidRDefault="00666297" w:rsidP="00666297">
            <w:pPr>
              <w:ind w:firstLine="33"/>
            </w:pPr>
            <w:r w:rsidRPr="00C442B5">
              <w:t>Подготовка эксплуатационной документации</w:t>
            </w:r>
          </w:p>
        </w:tc>
        <w:tc>
          <w:tcPr>
            <w:tcW w:w="1685" w:type="dxa"/>
          </w:tcPr>
          <w:p w14:paraId="08C58880" w14:textId="775AF1D1" w:rsidR="00666297" w:rsidRPr="00C442B5" w:rsidRDefault="00666297" w:rsidP="00666297">
            <w:pPr>
              <w:ind w:firstLine="0"/>
            </w:pPr>
            <w:r>
              <w:t>2 (две)</w:t>
            </w:r>
            <w:r w:rsidRPr="00C442B5">
              <w:t xml:space="preserve"> неде</w:t>
            </w:r>
            <w:r>
              <w:t>ли</w:t>
            </w:r>
          </w:p>
        </w:tc>
        <w:tc>
          <w:tcPr>
            <w:tcW w:w="2372" w:type="dxa"/>
          </w:tcPr>
          <w:p w14:paraId="1D125691" w14:textId="2D21049A" w:rsidR="00666297" w:rsidRPr="00C442B5" w:rsidRDefault="00666297" w:rsidP="00666297">
            <w:pPr>
              <w:ind w:firstLine="0"/>
            </w:pPr>
            <w:r w:rsidRPr="00DF4BE4">
              <w:rPr>
                <w:rFonts w:eastAsia="Times New Roman" w:cs="Times New Roman"/>
                <w:szCs w:val="24"/>
              </w:rPr>
              <w:t>Долж</w:t>
            </w:r>
            <w:r w:rsidR="00B35D6A">
              <w:rPr>
                <w:rFonts w:eastAsia="Times New Roman" w:cs="Times New Roman"/>
                <w:szCs w:val="24"/>
              </w:rPr>
              <w:t>ен</w:t>
            </w:r>
            <w:r w:rsidRPr="00DF4BE4">
              <w:rPr>
                <w:rFonts w:eastAsia="Times New Roman" w:cs="Times New Roman"/>
                <w:szCs w:val="24"/>
              </w:rPr>
              <w:t xml:space="preserve"> быть написан</w:t>
            </w:r>
            <w:r w:rsidR="00B35D6A">
              <w:rPr>
                <w:rFonts w:eastAsia="Times New Roman" w:cs="Times New Roman"/>
                <w:szCs w:val="24"/>
              </w:rPr>
              <w:t xml:space="preserve"> </w:t>
            </w:r>
            <w:r w:rsidR="00422AEF">
              <w:rPr>
                <w:rFonts w:eastAsia="Times New Roman" w:cs="Times New Roman"/>
                <w:szCs w:val="24"/>
              </w:rPr>
              <w:t>технический</w:t>
            </w:r>
            <w:r w:rsidR="00B35D6A">
              <w:rPr>
                <w:rFonts w:eastAsia="Times New Roman" w:cs="Times New Roman"/>
                <w:szCs w:val="24"/>
              </w:rPr>
              <w:t xml:space="preserve"> проект</w:t>
            </w:r>
          </w:p>
        </w:tc>
        <w:tc>
          <w:tcPr>
            <w:tcW w:w="2016" w:type="dxa"/>
          </w:tcPr>
          <w:p w14:paraId="638FB7C3" w14:textId="31AC18B1" w:rsidR="00666297" w:rsidRPr="00C442B5" w:rsidRDefault="00B35D6A" w:rsidP="00666297">
            <w:pPr>
              <w:ind w:firstLine="0"/>
            </w:pPr>
            <w:r>
              <w:t>Пакет документов</w:t>
            </w:r>
          </w:p>
        </w:tc>
      </w:tr>
    </w:tbl>
    <w:p w14:paraId="6137D114" w14:textId="32019D1F" w:rsidR="00B3110B" w:rsidRDefault="00B3110B" w:rsidP="00FE6002">
      <w:pPr>
        <w:pStyle w:val="vgutTableName"/>
      </w:pPr>
    </w:p>
    <w:p w14:paraId="4200C13A" w14:textId="1E53D790" w:rsidR="00270AB5" w:rsidRDefault="00B3110B" w:rsidP="00B3110B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47DE216F" w14:textId="79F9E373" w:rsidR="00FE6002" w:rsidRDefault="00FE6002" w:rsidP="00FE6002">
      <w:pPr>
        <w:pStyle w:val="1"/>
      </w:pPr>
      <w:bookmarkStart w:id="45" w:name="_Toc149250805"/>
      <w:r>
        <w:lastRenderedPageBreak/>
        <w:t>Требования к документации</w:t>
      </w:r>
      <w:bookmarkEnd w:id="45"/>
    </w:p>
    <w:p w14:paraId="7FCAF660" w14:textId="77777777" w:rsidR="00F544A6" w:rsidRDefault="00F544A6" w:rsidP="00F544A6">
      <w:r>
        <w:t>Ниже представлены требования к документации на определённом этапе:</w:t>
      </w:r>
    </w:p>
    <w:p w14:paraId="285AAF65" w14:textId="77777777" w:rsidR="00F544A6" w:rsidRDefault="00F544A6" w:rsidP="00F544A6">
      <w:pPr>
        <w:pStyle w:val="a0"/>
        <w:numPr>
          <w:ilvl w:val="0"/>
          <w:numId w:val="25"/>
        </w:numPr>
      </w:pPr>
      <w:r>
        <w:t>На первом этапе требований к документации не предъявляются.</w:t>
      </w:r>
    </w:p>
    <w:p w14:paraId="3A078C89" w14:textId="77777777" w:rsidR="00F544A6" w:rsidRDefault="00F544A6" w:rsidP="00F544A6">
      <w:pPr>
        <w:pStyle w:val="a0"/>
        <w:numPr>
          <w:ilvl w:val="0"/>
          <w:numId w:val="25"/>
        </w:numPr>
      </w:pPr>
      <w:r>
        <w:t>На втором этапе должно быть разработано ТЗ.</w:t>
      </w:r>
    </w:p>
    <w:p w14:paraId="4EA72B40" w14:textId="77777777" w:rsidR="00F544A6" w:rsidRDefault="00F544A6" w:rsidP="00F544A6">
      <w:pPr>
        <w:pStyle w:val="a0"/>
        <w:numPr>
          <w:ilvl w:val="0"/>
          <w:numId w:val="25"/>
        </w:numPr>
      </w:pPr>
      <w:r>
        <w:t>На третьем, четвёртом, пятом и шестом этапах требований к документации не предъявляются.</w:t>
      </w:r>
    </w:p>
    <w:p w14:paraId="37D30387" w14:textId="037AC840" w:rsidR="00E92FCD" w:rsidRDefault="00F544A6" w:rsidP="000C6004">
      <w:pPr>
        <w:pStyle w:val="a0"/>
        <w:numPr>
          <w:ilvl w:val="0"/>
          <w:numId w:val="25"/>
        </w:numPr>
      </w:pPr>
      <w:r>
        <w:t>На седьмом этапе должен быть разработан проект по настоящей работе.</w:t>
      </w:r>
      <w:r w:rsidR="00E92FCD">
        <w:br w:type="page"/>
      </w:r>
    </w:p>
    <w:p w14:paraId="32F322F6" w14:textId="407B0D61" w:rsidR="005A4E60" w:rsidRDefault="00E92FCD" w:rsidP="00E92FCD">
      <w:pPr>
        <w:pStyle w:val="1"/>
      </w:pPr>
      <w:bookmarkStart w:id="46" w:name="_Toc149250806"/>
      <w:r>
        <w:lastRenderedPageBreak/>
        <w:t>Порядок контроля и приемки</w:t>
      </w:r>
      <w:bookmarkEnd w:id="46"/>
    </w:p>
    <w:p w14:paraId="26E23494" w14:textId="0709ED47" w:rsidR="00E92FCD" w:rsidRDefault="00E92FCD" w:rsidP="00E92FCD">
      <w:pPr>
        <w:pStyle w:val="2"/>
      </w:pPr>
      <w:bookmarkStart w:id="47" w:name="_Toc149250807"/>
      <w:r>
        <w:t>Виды испытаний</w:t>
      </w:r>
      <w:bookmarkEnd w:id="47"/>
    </w:p>
    <w:p w14:paraId="4D8764DD" w14:textId="0B70ECCE" w:rsidR="00E92FCD" w:rsidRDefault="00E92FCD" w:rsidP="00E92FCD">
      <w:r>
        <w:t>Приемо-сдаточные работы испытания программы должны проводиться согласно разработанной и согласованной «Программы и методы испытаний».</w:t>
      </w:r>
    </w:p>
    <w:p w14:paraId="61023346" w14:textId="38FCFF2B" w:rsidR="00E92FCD" w:rsidRDefault="00E92FCD" w:rsidP="00E92FCD">
      <w:r>
        <w:t>Во время испытаний проверить работу программы по следующим позициям:</w:t>
      </w:r>
    </w:p>
    <w:p w14:paraId="12CB9D57" w14:textId="5F1B0D86" w:rsidR="00E92FCD" w:rsidRDefault="00E92FCD" w:rsidP="00E92FCD">
      <w:pPr>
        <w:pStyle w:val="a0"/>
        <w:numPr>
          <w:ilvl w:val="0"/>
          <w:numId w:val="26"/>
        </w:numPr>
      </w:pPr>
      <w:r>
        <w:t>набор функциональных тестов;</w:t>
      </w:r>
    </w:p>
    <w:p w14:paraId="36711427" w14:textId="3557B499" w:rsidR="00E92FCD" w:rsidRDefault="00E92FCD" w:rsidP="00E92FCD">
      <w:pPr>
        <w:pStyle w:val="a0"/>
        <w:numPr>
          <w:ilvl w:val="0"/>
          <w:numId w:val="26"/>
        </w:numPr>
      </w:pPr>
      <w:r>
        <w:t>корректное функционирование заданных в технических задании функций;</w:t>
      </w:r>
    </w:p>
    <w:p w14:paraId="3AFE7F5C" w14:textId="679858B2" w:rsidR="00E92FCD" w:rsidRDefault="00B156AD" w:rsidP="00E92FCD">
      <w:pPr>
        <w:pStyle w:val="a0"/>
        <w:numPr>
          <w:ilvl w:val="0"/>
          <w:numId w:val="26"/>
        </w:numPr>
      </w:pPr>
      <w:r>
        <w:t>возможность функционирования на ЭВМ с указанными минимальными системными требования</w:t>
      </w:r>
      <w:r w:rsidR="000D4C46">
        <w:t>.</w:t>
      </w:r>
    </w:p>
    <w:p w14:paraId="5F536B27" w14:textId="74886EA2" w:rsidR="00B156AD" w:rsidRDefault="00B156AD" w:rsidP="00B156AD">
      <w:pPr>
        <w:pStyle w:val="2"/>
      </w:pPr>
      <w:bookmarkStart w:id="48" w:name="_Toc149250808"/>
      <w:r>
        <w:t>Общие требования</w:t>
      </w:r>
      <w:bookmarkEnd w:id="48"/>
    </w:p>
    <w:p w14:paraId="77AD7607" w14:textId="77777777" w:rsidR="00831601" w:rsidRPr="001237B1" w:rsidRDefault="00831601" w:rsidP="00831601">
      <w:pPr>
        <w:rPr>
          <w:rStyle w:val="normaltextrun"/>
          <w:color w:val="000000" w:themeColor="text1"/>
        </w:rPr>
      </w:pPr>
      <w:r w:rsidRPr="001237B1">
        <w:rPr>
          <w:rStyle w:val="normaltextrun"/>
          <w:color w:val="000000" w:themeColor="text1"/>
        </w:rPr>
        <w:t>Испытания проводятся согласно Программе и Методике Испытаний комиссией, включающей представителей заказчика:</w:t>
      </w:r>
    </w:p>
    <w:p w14:paraId="5495F04A" w14:textId="77777777" w:rsidR="00831601" w:rsidRDefault="00831601" w:rsidP="00831601">
      <w:pPr>
        <w:pStyle w:val="a0"/>
      </w:pPr>
      <w:r w:rsidRPr="00605E3C">
        <w:t>руководитель</w:t>
      </w:r>
      <w:r>
        <w:t xml:space="preserve"> образовательной программы, Сергеева Е. Г.</w:t>
      </w:r>
    </w:p>
    <w:p w14:paraId="17302991" w14:textId="77777777" w:rsidR="00831601" w:rsidRPr="00605E3C" w:rsidRDefault="00831601" w:rsidP="00831601">
      <w:pPr>
        <w:pStyle w:val="a0"/>
      </w:pPr>
      <w:r>
        <w:t xml:space="preserve">руководитель учебной практики, Долженкова М. Л. </w:t>
      </w:r>
    </w:p>
    <w:p w14:paraId="141A9982" w14:textId="11001E5A" w:rsidR="00B156AD" w:rsidRPr="000F73DF" w:rsidRDefault="000F73DF" w:rsidP="000F73DF">
      <w:pPr>
        <w:rPr>
          <w:color w:val="000000" w:themeColor="text1"/>
        </w:rPr>
      </w:pPr>
      <w:r w:rsidRPr="001237B1">
        <w:rPr>
          <w:rStyle w:val="normaltextrun"/>
          <w:color w:val="000000" w:themeColor="text1"/>
        </w:rPr>
        <w:t xml:space="preserve">Комиссии должны быть предъявлены эксплуатационные документы, </w:t>
      </w:r>
      <w:r>
        <w:rPr>
          <w:rStyle w:val="normaltextrun"/>
          <w:color w:val="000000" w:themeColor="text1"/>
          <w:lang w:val="en-US"/>
        </w:rPr>
        <w:t>MVP</w:t>
      </w:r>
      <w:r>
        <w:rPr>
          <w:rStyle w:val="normaltextrun"/>
          <w:color w:val="000000" w:themeColor="text1"/>
        </w:rPr>
        <w:t xml:space="preserve"> ИС</w:t>
      </w:r>
      <w:r w:rsidRPr="001237B1">
        <w:rPr>
          <w:rStyle w:val="normaltextrun"/>
          <w:color w:val="000000" w:themeColor="text1"/>
        </w:rPr>
        <w:t xml:space="preserve"> и доклад. Оценка результатов осуществляется комиссией коллегиально.</w:t>
      </w:r>
    </w:p>
    <w:sectPr w:rsidR="00B156AD" w:rsidRPr="000F73DF" w:rsidSect="00ED2D5C">
      <w:headerReference w:type="default" r:id="rId37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88DDFB" w14:textId="77777777" w:rsidR="003D0DA6" w:rsidRDefault="003D0DA6">
      <w:pPr>
        <w:spacing w:before="0" w:line="240" w:lineRule="auto"/>
      </w:pPr>
      <w:r>
        <w:separator/>
      </w:r>
    </w:p>
  </w:endnote>
  <w:endnote w:type="continuationSeparator" w:id="0">
    <w:p w14:paraId="5CC21FCC" w14:textId="77777777" w:rsidR="003D0DA6" w:rsidRDefault="003D0DA6">
      <w:pPr>
        <w:spacing w:before="0" w:line="240" w:lineRule="auto"/>
      </w:pPr>
      <w:r>
        <w:continuationSeparator/>
      </w:r>
    </w:p>
  </w:endnote>
  <w:endnote w:type="continuationNotice" w:id="1">
    <w:p w14:paraId="3231F16F" w14:textId="77777777" w:rsidR="003D0DA6" w:rsidRDefault="003D0DA6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Quattrocento Sans">
    <w:altName w:val="Calibri"/>
    <w:charset w:val="00"/>
    <w:family w:val="swiss"/>
    <w:pitch w:val="variable"/>
    <w:sig w:usb0="800000BF" w:usb1="4000005B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45130" w14:textId="77777777" w:rsidR="003D0DA6" w:rsidRDefault="003D0DA6" w:rsidP="00990EAC">
      <w:pPr>
        <w:spacing w:before="0" w:line="240" w:lineRule="auto"/>
      </w:pPr>
      <w:r>
        <w:separator/>
      </w:r>
    </w:p>
  </w:footnote>
  <w:footnote w:type="continuationSeparator" w:id="0">
    <w:p w14:paraId="71F89A74" w14:textId="77777777" w:rsidR="003D0DA6" w:rsidRDefault="003D0DA6" w:rsidP="00990EAC">
      <w:pPr>
        <w:spacing w:before="0" w:line="240" w:lineRule="auto"/>
      </w:pPr>
      <w:r>
        <w:continuationSeparator/>
      </w:r>
    </w:p>
  </w:footnote>
  <w:footnote w:type="continuationNotice" w:id="1">
    <w:p w14:paraId="5EF51ACB" w14:textId="77777777" w:rsidR="003D0DA6" w:rsidRDefault="003D0DA6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9585079"/>
      <w:docPartObj>
        <w:docPartGallery w:val="Page Numbers (Top of Page)"/>
        <w:docPartUnique/>
      </w:docPartObj>
    </w:sdtPr>
    <w:sdtEndPr/>
    <w:sdtContent>
      <w:p w14:paraId="066A97A0" w14:textId="6B07E65C" w:rsidR="00ED2D5C" w:rsidRDefault="00ED2D5C" w:rsidP="00ED2D5C">
        <w:pPr>
          <w:pStyle w:val="ad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A9F560" w14:textId="77777777" w:rsidR="0023221D" w:rsidRPr="008E27BF" w:rsidRDefault="0023221D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5C62FC1"/>
    <w:multiLevelType w:val="hybridMultilevel"/>
    <w:tmpl w:val="8D627152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7724F0C"/>
    <w:multiLevelType w:val="hybridMultilevel"/>
    <w:tmpl w:val="915C022E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02757A8"/>
    <w:multiLevelType w:val="hybridMultilevel"/>
    <w:tmpl w:val="EE64291A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5F17C50"/>
    <w:multiLevelType w:val="hybridMultilevel"/>
    <w:tmpl w:val="CC100A98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7E2AA8"/>
    <w:multiLevelType w:val="hybridMultilevel"/>
    <w:tmpl w:val="2EF4C824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12C5AA0"/>
    <w:multiLevelType w:val="hybridMultilevel"/>
    <w:tmpl w:val="E2F0B5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4C25C1B"/>
    <w:multiLevelType w:val="hybridMultilevel"/>
    <w:tmpl w:val="6770D06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52A7B0E"/>
    <w:multiLevelType w:val="hybridMultilevel"/>
    <w:tmpl w:val="5FD24E92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6C93309"/>
    <w:multiLevelType w:val="hybridMultilevel"/>
    <w:tmpl w:val="3D52BFEE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7817A2"/>
    <w:multiLevelType w:val="hybridMultilevel"/>
    <w:tmpl w:val="8F5C3EF8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AE07DDF"/>
    <w:multiLevelType w:val="hybridMultilevel"/>
    <w:tmpl w:val="7076E1B0"/>
    <w:lvl w:ilvl="0" w:tplc="9B3CE014">
      <w:start w:val="1"/>
      <w:numFmt w:val="bullet"/>
      <w:pStyle w:val="a0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5" w15:restartNumberingAfterBreak="0">
    <w:nsid w:val="2C893A4E"/>
    <w:multiLevelType w:val="hybridMultilevel"/>
    <w:tmpl w:val="E818892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7" w15:restartNumberingAfterBreak="0">
    <w:nsid w:val="33061B75"/>
    <w:multiLevelType w:val="hybridMultilevel"/>
    <w:tmpl w:val="B1101F32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6E373FD"/>
    <w:multiLevelType w:val="hybridMultilevel"/>
    <w:tmpl w:val="10D2917E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B9B67C3"/>
    <w:multiLevelType w:val="hybridMultilevel"/>
    <w:tmpl w:val="3934CFFE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3C460EC7"/>
    <w:multiLevelType w:val="hybridMultilevel"/>
    <w:tmpl w:val="262CB53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CE96DA4"/>
    <w:multiLevelType w:val="multilevel"/>
    <w:tmpl w:val="0A9A345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3E2C7190"/>
    <w:multiLevelType w:val="hybridMultilevel"/>
    <w:tmpl w:val="E97E48B6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43403F9"/>
    <w:multiLevelType w:val="hybridMultilevel"/>
    <w:tmpl w:val="EF6EEAE6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9282A09"/>
    <w:multiLevelType w:val="hybridMultilevel"/>
    <w:tmpl w:val="9E0CB3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C915D8"/>
    <w:multiLevelType w:val="hybridMultilevel"/>
    <w:tmpl w:val="6E4A755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5C363AC2"/>
    <w:multiLevelType w:val="hybridMultilevel"/>
    <w:tmpl w:val="EB18B7E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0E85DCE"/>
    <w:multiLevelType w:val="hybridMultilevel"/>
    <w:tmpl w:val="D6E252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09439A"/>
    <w:multiLevelType w:val="hybridMultilevel"/>
    <w:tmpl w:val="6C6E15F6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75A79C1"/>
    <w:multiLevelType w:val="hybridMultilevel"/>
    <w:tmpl w:val="61D4A21C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39" w15:restartNumberingAfterBreak="0">
    <w:nsid w:val="7F3D1F2A"/>
    <w:multiLevelType w:val="hybridMultilevel"/>
    <w:tmpl w:val="908A891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6"/>
  </w:num>
  <w:num w:numId="4">
    <w:abstractNumId w:val="6"/>
  </w:num>
  <w:num w:numId="5">
    <w:abstractNumId w:val="7"/>
  </w:num>
  <w:num w:numId="6">
    <w:abstractNumId w:val="21"/>
  </w:num>
  <w:num w:numId="7">
    <w:abstractNumId w:val="27"/>
  </w:num>
  <w:num w:numId="8">
    <w:abstractNumId w:val="30"/>
  </w:num>
  <w:num w:numId="9">
    <w:abstractNumId w:val="33"/>
  </w:num>
  <w:num w:numId="10">
    <w:abstractNumId w:val="24"/>
  </w:num>
  <w:num w:numId="11">
    <w:abstractNumId w:val="28"/>
  </w:num>
  <w:num w:numId="12">
    <w:abstractNumId w:val="38"/>
  </w:num>
  <w:num w:numId="13">
    <w:abstractNumId w:val="18"/>
  </w:num>
  <w:num w:numId="14">
    <w:abstractNumId w:val="20"/>
  </w:num>
  <w:num w:numId="15">
    <w:abstractNumId w:val="11"/>
  </w:num>
  <w:num w:numId="16">
    <w:abstractNumId w:val="1"/>
  </w:num>
  <w:num w:numId="17">
    <w:abstractNumId w:val="26"/>
  </w:num>
  <w:num w:numId="18">
    <w:abstractNumId w:val="31"/>
  </w:num>
  <w:num w:numId="19">
    <w:abstractNumId w:val="37"/>
  </w:num>
  <w:num w:numId="20">
    <w:abstractNumId w:val="35"/>
  </w:num>
  <w:num w:numId="21">
    <w:abstractNumId w:val="39"/>
  </w:num>
  <w:num w:numId="22">
    <w:abstractNumId w:val="34"/>
  </w:num>
  <w:num w:numId="23">
    <w:abstractNumId w:val="23"/>
  </w:num>
  <w:num w:numId="24">
    <w:abstractNumId w:val="2"/>
  </w:num>
  <w:num w:numId="25">
    <w:abstractNumId w:val="32"/>
  </w:num>
  <w:num w:numId="26">
    <w:abstractNumId w:val="8"/>
  </w:num>
  <w:num w:numId="27">
    <w:abstractNumId w:val="12"/>
  </w:num>
  <w:num w:numId="28">
    <w:abstractNumId w:val="4"/>
  </w:num>
  <w:num w:numId="29">
    <w:abstractNumId w:val="25"/>
  </w:num>
  <w:num w:numId="30">
    <w:abstractNumId w:val="29"/>
  </w:num>
  <w:num w:numId="31">
    <w:abstractNumId w:val="9"/>
  </w:num>
  <w:num w:numId="32">
    <w:abstractNumId w:val="10"/>
  </w:num>
  <w:num w:numId="33">
    <w:abstractNumId w:val="19"/>
  </w:num>
  <w:num w:numId="34">
    <w:abstractNumId w:val="17"/>
  </w:num>
  <w:num w:numId="35">
    <w:abstractNumId w:val="3"/>
  </w:num>
  <w:num w:numId="36">
    <w:abstractNumId w:val="22"/>
  </w:num>
  <w:num w:numId="37">
    <w:abstractNumId w:val="36"/>
  </w:num>
  <w:num w:numId="38">
    <w:abstractNumId w:val="15"/>
  </w:num>
  <w:num w:numId="39">
    <w:abstractNumId w:val="5"/>
  </w:num>
  <w:num w:numId="40">
    <w:abstractNumId w:val="1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190E"/>
    <w:rsid w:val="00003AF1"/>
    <w:rsid w:val="000116A2"/>
    <w:rsid w:val="00013853"/>
    <w:rsid w:val="00015480"/>
    <w:rsid w:val="00020C2C"/>
    <w:rsid w:val="000213B5"/>
    <w:rsid w:val="00023BF7"/>
    <w:rsid w:val="00024473"/>
    <w:rsid w:val="000311E9"/>
    <w:rsid w:val="00032359"/>
    <w:rsid w:val="00033833"/>
    <w:rsid w:val="00035767"/>
    <w:rsid w:val="00035A26"/>
    <w:rsid w:val="00037B3E"/>
    <w:rsid w:val="00040D1E"/>
    <w:rsid w:val="0004336A"/>
    <w:rsid w:val="00044093"/>
    <w:rsid w:val="00044271"/>
    <w:rsid w:val="00046056"/>
    <w:rsid w:val="00051403"/>
    <w:rsid w:val="0005745E"/>
    <w:rsid w:val="00061F64"/>
    <w:rsid w:val="00066F6D"/>
    <w:rsid w:val="0008146F"/>
    <w:rsid w:val="000862C6"/>
    <w:rsid w:val="000934BA"/>
    <w:rsid w:val="00094729"/>
    <w:rsid w:val="00096EC7"/>
    <w:rsid w:val="000A537A"/>
    <w:rsid w:val="000C0C5D"/>
    <w:rsid w:val="000C2A5F"/>
    <w:rsid w:val="000C6004"/>
    <w:rsid w:val="000C7B86"/>
    <w:rsid w:val="000C7DE5"/>
    <w:rsid w:val="000D3006"/>
    <w:rsid w:val="000D38ED"/>
    <w:rsid w:val="000D3A15"/>
    <w:rsid w:val="000D4C46"/>
    <w:rsid w:val="000E6490"/>
    <w:rsid w:val="000F73DF"/>
    <w:rsid w:val="00104146"/>
    <w:rsid w:val="0011316B"/>
    <w:rsid w:val="001157C8"/>
    <w:rsid w:val="001223A9"/>
    <w:rsid w:val="00122D9E"/>
    <w:rsid w:val="001238DC"/>
    <w:rsid w:val="00124C2E"/>
    <w:rsid w:val="001275E2"/>
    <w:rsid w:val="0013162A"/>
    <w:rsid w:val="0013287A"/>
    <w:rsid w:val="00136F5E"/>
    <w:rsid w:val="00150617"/>
    <w:rsid w:val="00155A8D"/>
    <w:rsid w:val="0016119C"/>
    <w:rsid w:val="001673EC"/>
    <w:rsid w:val="00172DBA"/>
    <w:rsid w:val="001775A4"/>
    <w:rsid w:val="0019044F"/>
    <w:rsid w:val="001A12C2"/>
    <w:rsid w:val="001A4689"/>
    <w:rsid w:val="001A50A1"/>
    <w:rsid w:val="001B065B"/>
    <w:rsid w:val="001B1C0F"/>
    <w:rsid w:val="001B31D7"/>
    <w:rsid w:val="001B3C9B"/>
    <w:rsid w:val="001B561D"/>
    <w:rsid w:val="001B794F"/>
    <w:rsid w:val="001C35AD"/>
    <w:rsid w:val="001C7D69"/>
    <w:rsid w:val="001D21F6"/>
    <w:rsid w:val="001F3C1A"/>
    <w:rsid w:val="001F5E9C"/>
    <w:rsid w:val="00201509"/>
    <w:rsid w:val="0023081C"/>
    <w:rsid w:val="0023221D"/>
    <w:rsid w:val="00234403"/>
    <w:rsid w:val="00234BD7"/>
    <w:rsid w:val="00241C37"/>
    <w:rsid w:val="00243785"/>
    <w:rsid w:val="00244671"/>
    <w:rsid w:val="00244AD0"/>
    <w:rsid w:val="002469D0"/>
    <w:rsid w:val="002502BF"/>
    <w:rsid w:val="00257014"/>
    <w:rsid w:val="00263185"/>
    <w:rsid w:val="0026423B"/>
    <w:rsid w:val="00264A33"/>
    <w:rsid w:val="00270AB5"/>
    <w:rsid w:val="00270C38"/>
    <w:rsid w:val="00276CAB"/>
    <w:rsid w:val="00286308"/>
    <w:rsid w:val="00287E94"/>
    <w:rsid w:val="00292B29"/>
    <w:rsid w:val="002952BC"/>
    <w:rsid w:val="00296BBF"/>
    <w:rsid w:val="002A514A"/>
    <w:rsid w:val="002A56D9"/>
    <w:rsid w:val="002A5B9D"/>
    <w:rsid w:val="002C1982"/>
    <w:rsid w:val="002D354A"/>
    <w:rsid w:val="002D5B25"/>
    <w:rsid w:val="002D5ED0"/>
    <w:rsid w:val="002E00BF"/>
    <w:rsid w:val="002E0A50"/>
    <w:rsid w:val="002E28E9"/>
    <w:rsid w:val="002F15DD"/>
    <w:rsid w:val="002F55F0"/>
    <w:rsid w:val="002F6581"/>
    <w:rsid w:val="002F6E47"/>
    <w:rsid w:val="00303DC8"/>
    <w:rsid w:val="00311E97"/>
    <w:rsid w:val="00312254"/>
    <w:rsid w:val="00312F95"/>
    <w:rsid w:val="00317BF7"/>
    <w:rsid w:val="00323F6E"/>
    <w:rsid w:val="00325C15"/>
    <w:rsid w:val="00326605"/>
    <w:rsid w:val="00330583"/>
    <w:rsid w:val="003411FF"/>
    <w:rsid w:val="0034207E"/>
    <w:rsid w:val="00342964"/>
    <w:rsid w:val="00347678"/>
    <w:rsid w:val="00350180"/>
    <w:rsid w:val="00351631"/>
    <w:rsid w:val="003552A3"/>
    <w:rsid w:val="00364674"/>
    <w:rsid w:val="00364D74"/>
    <w:rsid w:val="00370436"/>
    <w:rsid w:val="003711B3"/>
    <w:rsid w:val="00372C9E"/>
    <w:rsid w:val="00374EF9"/>
    <w:rsid w:val="00376906"/>
    <w:rsid w:val="00380D25"/>
    <w:rsid w:val="0038403E"/>
    <w:rsid w:val="00386F3E"/>
    <w:rsid w:val="00387E10"/>
    <w:rsid w:val="00390EAB"/>
    <w:rsid w:val="003915BE"/>
    <w:rsid w:val="00393F45"/>
    <w:rsid w:val="00397496"/>
    <w:rsid w:val="0039764B"/>
    <w:rsid w:val="003A4E95"/>
    <w:rsid w:val="003A771F"/>
    <w:rsid w:val="003C2810"/>
    <w:rsid w:val="003C77E5"/>
    <w:rsid w:val="003C7ED0"/>
    <w:rsid w:val="003C7F47"/>
    <w:rsid w:val="003D0DA6"/>
    <w:rsid w:val="003D3E93"/>
    <w:rsid w:val="003D61D2"/>
    <w:rsid w:val="003E0217"/>
    <w:rsid w:val="003E09BF"/>
    <w:rsid w:val="003E1A1B"/>
    <w:rsid w:val="003E22A5"/>
    <w:rsid w:val="003E2926"/>
    <w:rsid w:val="003E3B91"/>
    <w:rsid w:val="003E58AE"/>
    <w:rsid w:val="003E72CD"/>
    <w:rsid w:val="003F035E"/>
    <w:rsid w:val="003F3F0D"/>
    <w:rsid w:val="00410843"/>
    <w:rsid w:val="00412E47"/>
    <w:rsid w:val="0041654B"/>
    <w:rsid w:val="00422AEF"/>
    <w:rsid w:val="004302BD"/>
    <w:rsid w:val="004339D9"/>
    <w:rsid w:val="004347A5"/>
    <w:rsid w:val="004362FA"/>
    <w:rsid w:val="004378DC"/>
    <w:rsid w:val="00442256"/>
    <w:rsid w:val="00447629"/>
    <w:rsid w:val="00451E07"/>
    <w:rsid w:val="00451F3A"/>
    <w:rsid w:val="00455936"/>
    <w:rsid w:val="0045599D"/>
    <w:rsid w:val="00460078"/>
    <w:rsid w:val="004605D9"/>
    <w:rsid w:val="004677DC"/>
    <w:rsid w:val="00471FE2"/>
    <w:rsid w:val="00472A19"/>
    <w:rsid w:val="00475A10"/>
    <w:rsid w:val="004767CD"/>
    <w:rsid w:val="00477484"/>
    <w:rsid w:val="004804ED"/>
    <w:rsid w:val="0048416D"/>
    <w:rsid w:val="004A34C3"/>
    <w:rsid w:val="004A7A41"/>
    <w:rsid w:val="004B0C8E"/>
    <w:rsid w:val="004B0F88"/>
    <w:rsid w:val="004B7636"/>
    <w:rsid w:val="004C5524"/>
    <w:rsid w:val="004C7361"/>
    <w:rsid w:val="004D1D1E"/>
    <w:rsid w:val="004F05FC"/>
    <w:rsid w:val="004F45CB"/>
    <w:rsid w:val="004F4D49"/>
    <w:rsid w:val="005008C8"/>
    <w:rsid w:val="005017B0"/>
    <w:rsid w:val="00503505"/>
    <w:rsid w:val="005040DD"/>
    <w:rsid w:val="00512B60"/>
    <w:rsid w:val="00514790"/>
    <w:rsid w:val="00514894"/>
    <w:rsid w:val="00514CFD"/>
    <w:rsid w:val="00521AAD"/>
    <w:rsid w:val="00524056"/>
    <w:rsid w:val="00530053"/>
    <w:rsid w:val="00531E80"/>
    <w:rsid w:val="005343A0"/>
    <w:rsid w:val="005343B2"/>
    <w:rsid w:val="00541DD4"/>
    <w:rsid w:val="00544617"/>
    <w:rsid w:val="005524E9"/>
    <w:rsid w:val="00554344"/>
    <w:rsid w:val="00555E69"/>
    <w:rsid w:val="00557FE6"/>
    <w:rsid w:val="0056079D"/>
    <w:rsid w:val="00561F8C"/>
    <w:rsid w:val="00570BB8"/>
    <w:rsid w:val="0057389A"/>
    <w:rsid w:val="00576138"/>
    <w:rsid w:val="005764B1"/>
    <w:rsid w:val="00580FF4"/>
    <w:rsid w:val="00584E3E"/>
    <w:rsid w:val="005959BF"/>
    <w:rsid w:val="005972E7"/>
    <w:rsid w:val="005A188B"/>
    <w:rsid w:val="005A384D"/>
    <w:rsid w:val="005A4E60"/>
    <w:rsid w:val="005B4681"/>
    <w:rsid w:val="005B5089"/>
    <w:rsid w:val="005B791F"/>
    <w:rsid w:val="005D1D9F"/>
    <w:rsid w:val="005D4ECA"/>
    <w:rsid w:val="005E7941"/>
    <w:rsid w:val="005F0877"/>
    <w:rsid w:val="005F0B98"/>
    <w:rsid w:val="006007E9"/>
    <w:rsid w:val="00600F5B"/>
    <w:rsid w:val="006030ED"/>
    <w:rsid w:val="00606C43"/>
    <w:rsid w:val="00620630"/>
    <w:rsid w:val="006252D8"/>
    <w:rsid w:val="0062534D"/>
    <w:rsid w:val="006267F9"/>
    <w:rsid w:val="006273A0"/>
    <w:rsid w:val="00627BC1"/>
    <w:rsid w:val="006324C6"/>
    <w:rsid w:val="00636E3B"/>
    <w:rsid w:val="00642FB9"/>
    <w:rsid w:val="0064643E"/>
    <w:rsid w:val="00661775"/>
    <w:rsid w:val="006638C9"/>
    <w:rsid w:val="006652DC"/>
    <w:rsid w:val="00666297"/>
    <w:rsid w:val="00695763"/>
    <w:rsid w:val="006A1EE1"/>
    <w:rsid w:val="006A3648"/>
    <w:rsid w:val="006A4E6C"/>
    <w:rsid w:val="006A534C"/>
    <w:rsid w:val="006A5DFD"/>
    <w:rsid w:val="006D1743"/>
    <w:rsid w:val="006D422E"/>
    <w:rsid w:val="006D46A3"/>
    <w:rsid w:val="006E4EA7"/>
    <w:rsid w:val="006E5F19"/>
    <w:rsid w:val="006E7B7F"/>
    <w:rsid w:val="006F429D"/>
    <w:rsid w:val="006F512D"/>
    <w:rsid w:val="00701738"/>
    <w:rsid w:val="00702405"/>
    <w:rsid w:val="00706D32"/>
    <w:rsid w:val="0071279D"/>
    <w:rsid w:val="00714117"/>
    <w:rsid w:val="007157E7"/>
    <w:rsid w:val="00717B43"/>
    <w:rsid w:val="00720277"/>
    <w:rsid w:val="00741EC2"/>
    <w:rsid w:val="00742650"/>
    <w:rsid w:val="007445A3"/>
    <w:rsid w:val="00747AA0"/>
    <w:rsid w:val="0075116F"/>
    <w:rsid w:val="007522DD"/>
    <w:rsid w:val="00761DDF"/>
    <w:rsid w:val="007630D2"/>
    <w:rsid w:val="007661F7"/>
    <w:rsid w:val="0076691E"/>
    <w:rsid w:val="00770291"/>
    <w:rsid w:val="00773671"/>
    <w:rsid w:val="00773EC7"/>
    <w:rsid w:val="00775FCB"/>
    <w:rsid w:val="00786ED6"/>
    <w:rsid w:val="007941D5"/>
    <w:rsid w:val="007A0770"/>
    <w:rsid w:val="007A0D42"/>
    <w:rsid w:val="007A44EC"/>
    <w:rsid w:val="007A670B"/>
    <w:rsid w:val="007B2E9D"/>
    <w:rsid w:val="007B6AA2"/>
    <w:rsid w:val="007B79AA"/>
    <w:rsid w:val="007C2693"/>
    <w:rsid w:val="007C2784"/>
    <w:rsid w:val="007C54C6"/>
    <w:rsid w:val="007C5DA6"/>
    <w:rsid w:val="007C648D"/>
    <w:rsid w:val="007C6517"/>
    <w:rsid w:val="007D189A"/>
    <w:rsid w:val="007D18D6"/>
    <w:rsid w:val="007D19FA"/>
    <w:rsid w:val="007D513B"/>
    <w:rsid w:val="007E7DEB"/>
    <w:rsid w:val="007F6F16"/>
    <w:rsid w:val="00801271"/>
    <w:rsid w:val="00801482"/>
    <w:rsid w:val="00801694"/>
    <w:rsid w:val="008047D0"/>
    <w:rsid w:val="00804A43"/>
    <w:rsid w:val="0081256F"/>
    <w:rsid w:val="0081417D"/>
    <w:rsid w:val="00815163"/>
    <w:rsid w:val="00815197"/>
    <w:rsid w:val="00816AE0"/>
    <w:rsid w:val="00820645"/>
    <w:rsid w:val="008233FB"/>
    <w:rsid w:val="00831601"/>
    <w:rsid w:val="00835561"/>
    <w:rsid w:val="00841759"/>
    <w:rsid w:val="00851CEE"/>
    <w:rsid w:val="00853022"/>
    <w:rsid w:val="0085335A"/>
    <w:rsid w:val="00856459"/>
    <w:rsid w:val="00860B07"/>
    <w:rsid w:val="00866DEE"/>
    <w:rsid w:val="00873C68"/>
    <w:rsid w:val="008821B6"/>
    <w:rsid w:val="00887461"/>
    <w:rsid w:val="008913CD"/>
    <w:rsid w:val="00895567"/>
    <w:rsid w:val="008A19F3"/>
    <w:rsid w:val="008A3C7E"/>
    <w:rsid w:val="008A447D"/>
    <w:rsid w:val="008A7235"/>
    <w:rsid w:val="008B1742"/>
    <w:rsid w:val="008B2FF6"/>
    <w:rsid w:val="008B3835"/>
    <w:rsid w:val="008B3DB7"/>
    <w:rsid w:val="008B5671"/>
    <w:rsid w:val="008B57AD"/>
    <w:rsid w:val="008B7B35"/>
    <w:rsid w:val="008C0D47"/>
    <w:rsid w:val="008C30AA"/>
    <w:rsid w:val="008C6310"/>
    <w:rsid w:val="008D1280"/>
    <w:rsid w:val="008D417C"/>
    <w:rsid w:val="008D6356"/>
    <w:rsid w:val="008E2886"/>
    <w:rsid w:val="008E3A39"/>
    <w:rsid w:val="008E63AF"/>
    <w:rsid w:val="008F4105"/>
    <w:rsid w:val="008F49B4"/>
    <w:rsid w:val="00907058"/>
    <w:rsid w:val="0090747E"/>
    <w:rsid w:val="009078D1"/>
    <w:rsid w:val="00912AA6"/>
    <w:rsid w:val="0092285C"/>
    <w:rsid w:val="00922A0E"/>
    <w:rsid w:val="009236FA"/>
    <w:rsid w:val="00930B24"/>
    <w:rsid w:val="00931494"/>
    <w:rsid w:val="00940731"/>
    <w:rsid w:val="00941637"/>
    <w:rsid w:val="00944557"/>
    <w:rsid w:val="00946800"/>
    <w:rsid w:val="00950955"/>
    <w:rsid w:val="0095138C"/>
    <w:rsid w:val="00955863"/>
    <w:rsid w:val="00957C73"/>
    <w:rsid w:val="00961075"/>
    <w:rsid w:val="00962BF3"/>
    <w:rsid w:val="0096798D"/>
    <w:rsid w:val="00970E98"/>
    <w:rsid w:val="0097392B"/>
    <w:rsid w:val="0097494B"/>
    <w:rsid w:val="0097511E"/>
    <w:rsid w:val="0098081B"/>
    <w:rsid w:val="0098133E"/>
    <w:rsid w:val="009863FC"/>
    <w:rsid w:val="0098708B"/>
    <w:rsid w:val="00990EAC"/>
    <w:rsid w:val="00991D11"/>
    <w:rsid w:val="0099717C"/>
    <w:rsid w:val="00997825"/>
    <w:rsid w:val="009A1CB3"/>
    <w:rsid w:val="009A539C"/>
    <w:rsid w:val="009A78AA"/>
    <w:rsid w:val="009C15AC"/>
    <w:rsid w:val="009C1E84"/>
    <w:rsid w:val="009C2712"/>
    <w:rsid w:val="009C36DE"/>
    <w:rsid w:val="009C5201"/>
    <w:rsid w:val="009C62A8"/>
    <w:rsid w:val="009C6785"/>
    <w:rsid w:val="009D483E"/>
    <w:rsid w:val="009D5528"/>
    <w:rsid w:val="009D6117"/>
    <w:rsid w:val="009D69EC"/>
    <w:rsid w:val="009F1C8A"/>
    <w:rsid w:val="009F59D7"/>
    <w:rsid w:val="00A0279B"/>
    <w:rsid w:val="00A06116"/>
    <w:rsid w:val="00A11602"/>
    <w:rsid w:val="00A22E7D"/>
    <w:rsid w:val="00A26122"/>
    <w:rsid w:val="00A3550C"/>
    <w:rsid w:val="00A435F8"/>
    <w:rsid w:val="00A43971"/>
    <w:rsid w:val="00A43D43"/>
    <w:rsid w:val="00A50EA5"/>
    <w:rsid w:val="00A51A5D"/>
    <w:rsid w:val="00A52434"/>
    <w:rsid w:val="00A54F03"/>
    <w:rsid w:val="00A631A3"/>
    <w:rsid w:val="00A64A7D"/>
    <w:rsid w:val="00A6518F"/>
    <w:rsid w:val="00A66360"/>
    <w:rsid w:val="00A67A45"/>
    <w:rsid w:val="00A708DD"/>
    <w:rsid w:val="00A70C76"/>
    <w:rsid w:val="00A7464D"/>
    <w:rsid w:val="00A80780"/>
    <w:rsid w:val="00A93B7E"/>
    <w:rsid w:val="00AA487E"/>
    <w:rsid w:val="00AA4892"/>
    <w:rsid w:val="00AA4FAF"/>
    <w:rsid w:val="00AA6687"/>
    <w:rsid w:val="00AB047F"/>
    <w:rsid w:val="00AB276B"/>
    <w:rsid w:val="00AB465D"/>
    <w:rsid w:val="00AB7875"/>
    <w:rsid w:val="00AC354C"/>
    <w:rsid w:val="00AC4F31"/>
    <w:rsid w:val="00AC53A7"/>
    <w:rsid w:val="00AD0740"/>
    <w:rsid w:val="00AD1E5B"/>
    <w:rsid w:val="00AD74DC"/>
    <w:rsid w:val="00AE4CE5"/>
    <w:rsid w:val="00AF478D"/>
    <w:rsid w:val="00AF7668"/>
    <w:rsid w:val="00B06B73"/>
    <w:rsid w:val="00B125F0"/>
    <w:rsid w:val="00B14EA9"/>
    <w:rsid w:val="00B156AD"/>
    <w:rsid w:val="00B22C76"/>
    <w:rsid w:val="00B27F07"/>
    <w:rsid w:val="00B3110B"/>
    <w:rsid w:val="00B3164A"/>
    <w:rsid w:val="00B35D6A"/>
    <w:rsid w:val="00B36C5A"/>
    <w:rsid w:val="00B37E6B"/>
    <w:rsid w:val="00B426FB"/>
    <w:rsid w:val="00B44EFB"/>
    <w:rsid w:val="00B62D3F"/>
    <w:rsid w:val="00B63A5B"/>
    <w:rsid w:val="00B6451B"/>
    <w:rsid w:val="00B6574F"/>
    <w:rsid w:val="00B6663A"/>
    <w:rsid w:val="00B7174E"/>
    <w:rsid w:val="00B745C3"/>
    <w:rsid w:val="00B775B6"/>
    <w:rsid w:val="00B83EB9"/>
    <w:rsid w:val="00B84157"/>
    <w:rsid w:val="00BB0350"/>
    <w:rsid w:val="00BB11B5"/>
    <w:rsid w:val="00BB41FD"/>
    <w:rsid w:val="00BB7AEE"/>
    <w:rsid w:val="00BC0618"/>
    <w:rsid w:val="00BC17B4"/>
    <w:rsid w:val="00BC283C"/>
    <w:rsid w:val="00BC3C0F"/>
    <w:rsid w:val="00BD2B75"/>
    <w:rsid w:val="00BD442E"/>
    <w:rsid w:val="00BD738C"/>
    <w:rsid w:val="00BE39B8"/>
    <w:rsid w:val="00BE71FF"/>
    <w:rsid w:val="00BF0033"/>
    <w:rsid w:val="00BF041D"/>
    <w:rsid w:val="00BF44A4"/>
    <w:rsid w:val="00BF7BFF"/>
    <w:rsid w:val="00C035AA"/>
    <w:rsid w:val="00C105A1"/>
    <w:rsid w:val="00C11E33"/>
    <w:rsid w:val="00C122F9"/>
    <w:rsid w:val="00C1681F"/>
    <w:rsid w:val="00C17699"/>
    <w:rsid w:val="00C205C6"/>
    <w:rsid w:val="00C22C9F"/>
    <w:rsid w:val="00C2408C"/>
    <w:rsid w:val="00C435ED"/>
    <w:rsid w:val="00C44F52"/>
    <w:rsid w:val="00C50221"/>
    <w:rsid w:val="00C52A0D"/>
    <w:rsid w:val="00C54D1F"/>
    <w:rsid w:val="00C54F79"/>
    <w:rsid w:val="00C55D6D"/>
    <w:rsid w:val="00C61DF4"/>
    <w:rsid w:val="00C6758E"/>
    <w:rsid w:val="00C81EF9"/>
    <w:rsid w:val="00C86701"/>
    <w:rsid w:val="00C8774D"/>
    <w:rsid w:val="00C92C19"/>
    <w:rsid w:val="00C9376A"/>
    <w:rsid w:val="00C93C3A"/>
    <w:rsid w:val="00C96227"/>
    <w:rsid w:val="00CA462A"/>
    <w:rsid w:val="00CA46E3"/>
    <w:rsid w:val="00CB1422"/>
    <w:rsid w:val="00CB211A"/>
    <w:rsid w:val="00CC3B6C"/>
    <w:rsid w:val="00CD1405"/>
    <w:rsid w:val="00CD76B2"/>
    <w:rsid w:val="00CE3A3D"/>
    <w:rsid w:val="00CE7A30"/>
    <w:rsid w:val="00CE7A85"/>
    <w:rsid w:val="00CF3B09"/>
    <w:rsid w:val="00CF4EF6"/>
    <w:rsid w:val="00D0243B"/>
    <w:rsid w:val="00D04456"/>
    <w:rsid w:val="00D0476C"/>
    <w:rsid w:val="00D1204C"/>
    <w:rsid w:val="00D1695C"/>
    <w:rsid w:val="00D24A5D"/>
    <w:rsid w:val="00D26A08"/>
    <w:rsid w:val="00D270A5"/>
    <w:rsid w:val="00D2756B"/>
    <w:rsid w:val="00D3115C"/>
    <w:rsid w:val="00D31A36"/>
    <w:rsid w:val="00D335E3"/>
    <w:rsid w:val="00D3497C"/>
    <w:rsid w:val="00D37FCB"/>
    <w:rsid w:val="00D4023D"/>
    <w:rsid w:val="00D4069A"/>
    <w:rsid w:val="00D42396"/>
    <w:rsid w:val="00D54832"/>
    <w:rsid w:val="00D54ECC"/>
    <w:rsid w:val="00D62ADE"/>
    <w:rsid w:val="00D664C5"/>
    <w:rsid w:val="00D7189D"/>
    <w:rsid w:val="00D73075"/>
    <w:rsid w:val="00D730CA"/>
    <w:rsid w:val="00D73D26"/>
    <w:rsid w:val="00D74E95"/>
    <w:rsid w:val="00D76F8F"/>
    <w:rsid w:val="00D801DF"/>
    <w:rsid w:val="00D85E81"/>
    <w:rsid w:val="00D86307"/>
    <w:rsid w:val="00D94F64"/>
    <w:rsid w:val="00D978E4"/>
    <w:rsid w:val="00DA2DB5"/>
    <w:rsid w:val="00DA33AC"/>
    <w:rsid w:val="00DA64D0"/>
    <w:rsid w:val="00DA6582"/>
    <w:rsid w:val="00DB0DFE"/>
    <w:rsid w:val="00DB51BA"/>
    <w:rsid w:val="00DB67CB"/>
    <w:rsid w:val="00DC22C2"/>
    <w:rsid w:val="00DC575A"/>
    <w:rsid w:val="00DC5FE1"/>
    <w:rsid w:val="00DC700B"/>
    <w:rsid w:val="00DD2B98"/>
    <w:rsid w:val="00DD4754"/>
    <w:rsid w:val="00DD7F46"/>
    <w:rsid w:val="00DE03C1"/>
    <w:rsid w:val="00DE18B5"/>
    <w:rsid w:val="00DF09F4"/>
    <w:rsid w:val="00DF66B4"/>
    <w:rsid w:val="00E02E0B"/>
    <w:rsid w:val="00E04EBB"/>
    <w:rsid w:val="00E0593E"/>
    <w:rsid w:val="00E07DE5"/>
    <w:rsid w:val="00E20097"/>
    <w:rsid w:val="00E26720"/>
    <w:rsid w:val="00E3125A"/>
    <w:rsid w:val="00E36DF7"/>
    <w:rsid w:val="00E418AD"/>
    <w:rsid w:val="00E41AEE"/>
    <w:rsid w:val="00E4794F"/>
    <w:rsid w:val="00E508A7"/>
    <w:rsid w:val="00E50F28"/>
    <w:rsid w:val="00E60A44"/>
    <w:rsid w:val="00E6429F"/>
    <w:rsid w:val="00E666EA"/>
    <w:rsid w:val="00E74087"/>
    <w:rsid w:val="00E773CC"/>
    <w:rsid w:val="00E813BE"/>
    <w:rsid w:val="00E816E3"/>
    <w:rsid w:val="00E8282E"/>
    <w:rsid w:val="00E85CEA"/>
    <w:rsid w:val="00E8690C"/>
    <w:rsid w:val="00E92FCD"/>
    <w:rsid w:val="00E97C53"/>
    <w:rsid w:val="00EA3F79"/>
    <w:rsid w:val="00EA6493"/>
    <w:rsid w:val="00EA70F3"/>
    <w:rsid w:val="00EA7476"/>
    <w:rsid w:val="00EB0651"/>
    <w:rsid w:val="00EB1F89"/>
    <w:rsid w:val="00EB1FC2"/>
    <w:rsid w:val="00EC14DF"/>
    <w:rsid w:val="00EC1BB9"/>
    <w:rsid w:val="00ED2D5C"/>
    <w:rsid w:val="00ED3B32"/>
    <w:rsid w:val="00ED4484"/>
    <w:rsid w:val="00ED6966"/>
    <w:rsid w:val="00ED6B45"/>
    <w:rsid w:val="00ED7346"/>
    <w:rsid w:val="00ED77F3"/>
    <w:rsid w:val="00EE0A8E"/>
    <w:rsid w:val="00EE3839"/>
    <w:rsid w:val="00EE45D4"/>
    <w:rsid w:val="00EF1410"/>
    <w:rsid w:val="00EF673B"/>
    <w:rsid w:val="00F04280"/>
    <w:rsid w:val="00F05A3E"/>
    <w:rsid w:val="00F05B9A"/>
    <w:rsid w:val="00F05BB5"/>
    <w:rsid w:val="00F113BF"/>
    <w:rsid w:val="00F20633"/>
    <w:rsid w:val="00F20A31"/>
    <w:rsid w:val="00F20ED0"/>
    <w:rsid w:val="00F2337D"/>
    <w:rsid w:val="00F25908"/>
    <w:rsid w:val="00F26E37"/>
    <w:rsid w:val="00F30E74"/>
    <w:rsid w:val="00F32547"/>
    <w:rsid w:val="00F32A7C"/>
    <w:rsid w:val="00F34EC4"/>
    <w:rsid w:val="00F374E5"/>
    <w:rsid w:val="00F4271F"/>
    <w:rsid w:val="00F544A6"/>
    <w:rsid w:val="00F5534E"/>
    <w:rsid w:val="00F6042B"/>
    <w:rsid w:val="00F62DCD"/>
    <w:rsid w:val="00F7451A"/>
    <w:rsid w:val="00F745DD"/>
    <w:rsid w:val="00F76B03"/>
    <w:rsid w:val="00F76EBD"/>
    <w:rsid w:val="00F80F66"/>
    <w:rsid w:val="00F8478E"/>
    <w:rsid w:val="00F84AC0"/>
    <w:rsid w:val="00F84B99"/>
    <w:rsid w:val="00F85769"/>
    <w:rsid w:val="00F8700A"/>
    <w:rsid w:val="00FA3223"/>
    <w:rsid w:val="00FA6956"/>
    <w:rsid w:val="00FB0572"/>
    <w:rsid w:val="00FB05EA"/>
    <w:rsid w:val="00FB3EC8"/>
    <w:rsid w:val="00FB6155"/>
    <w:rsid w:val="00FC07BC"/>
    <w:rsid w:val="00FD0C4A"/>
    <w:rsid w:val="00FD198C"/>
    <w:rsid w:val="00FD2680"/>
    <w:rsid w:val="00FD73B1"/>
    <w:rsid w:val="00FE130A"/>
    <w:rsid w:val="00FE39E8"/>
    <w:rsid w:val="00FE57B5"/>
    <w:rsid w:val="00FE6002"/>
    <w:rsid w:val="00FE77D9"/>
    <w:rsid w:val="07177A84"/>
    <w:rsid w:val="0F030047"/>
    <w:rsid w:val="2DDF2CFF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C96227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  <w:ind w:left="0" w:firstLine="851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9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9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2"/>
    <w:rsid w:val="00325C15"/>
  </w:style>
  <w:style w:type="character" w:customStyle="1" w:styleId="eop">
    <w:name w:val="eop"/>
    <w:basedOn w:val="a2"/>
    <w:rsid w:val="00325C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8C0AEC3-F416-4DDD-8EC6-42AD74758A6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571</TotalTime>
  <Pages>44</Pages>
  <Words>4550</Words>
  <Characters>25936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30426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Сергей Корепанов</dc:creator>
  <cp:lastModifiedBy>Сергей Корепанов</cp:lastModifiedBy>
  <cp:revision>82</cp:revision>
  <cp:lastPrinted>2023-10-26T19:27:00Z</cp:lastPrinted>
  <dcterms:created xsi:type="dcterms:W3CDTF">2023-10-25T00:31:00Z</dcterms:created>
  <dcterms:modified xsi:type="dcterms:W3CDTF">2024-10-21T03:53:00Z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